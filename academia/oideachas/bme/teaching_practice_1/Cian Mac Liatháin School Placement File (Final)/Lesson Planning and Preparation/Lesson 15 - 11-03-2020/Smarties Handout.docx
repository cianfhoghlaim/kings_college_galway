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CBCDF" w14:textId="23E38389" w:rsidR="00740169" w:rsidRDefault="00396AD3" w:rsidP="00396AD3">
      <w:pPr>
        <w:pStyle w:val="Heading1"/>
        <w:spacing w:line="360" w:lineRule="auto"/>
        <w:jc w:val="center"/>
        <w:rPr>
          <w:i/>
          <w:iCs/>
          <w:u w:val="single"/>
        </w:rPr>
      </w:pPr>
      <w:r w:rsidRPr="00A63F75">
        <w:rPr>
          <w:i/>
          <w:iCs/>
          <w:u w:val="single"/>
        </w:rPr>
        <w:t>Smarties</w:t>
      </w:r>
      <w:r w:rsidR="00DC672E" w:rsidRPr="00DC672E">
        <w:rPr>
          <w:i/>
          <w:iCs/>
          <w:u w:val="single"/>
        </w:rPr>
        <w:t xml:space="preserve"> </w:t>
      </w:r>
      <w:r w:rsidR="00DC672E">
        <w:rPr>
          <w:i/>
          <w:iCs/>
          <w:u w:val="single"/>
        </w:rPr>
        <w:t>Investigation</w:t>
      </w:r>
    </w:p>
    <w:p w14:paraId="4142A7A3" w14:textId="4AF9654C" w:rsidR="00D34815" w:rsidRPr="00DC672E" w:rsidRDefault="00D34815" w:rsidP="00D34815">
      <w:pPr>
        <w:rPr>
          <w:b/>
          <w:bCs/>
          <w:sz w:val="22"/>
          <w:szCs w:val="22"/>
        </w:rPr>
      </w:pPr>
      <w:r w:rsidRPr="00DC672E">
        <w:rPr>
          <w:b/>
          <w:bCs/>
          <w:sz w:val="22"/>
          <w:szCs w:val="22"/>
        </w:rPr>
        <w:t xml:space="preserve">Don’t open them until Section </w:t>
      </w:r>
      <w:r w:rsidR="00E400A0" w:rsidRPr="00DC672E">
        <w:rPr>
          <w:b/>
          <w:bCs/>
          <w:sz w:val="22"/>
          <w:szCs w:val="22"/>
        </w:rPr>
        <w:t>2!</w:t>
      </w:r>
    </w:p>
    <w:p w14:paraId="38A6AA41" w14:textId="77777777" w:rsidR="00740169" w:rsidRPr="00E400A0" w:rsidRDefault="00740169">
      <w:pPr>
        <w:rPr>
          <w:sz w:val="22"/>
          <w:szCs w:val="22"/>
        </w:rPr>
      </w:pPr>
    </w:p>
    <w:p w14:paraId="27293F30" w14:textId="7767DF54" w:rsidR="00740169" w:rsidRPr="00E400A0" w:rsidRDefault="00396AD3" w:rsidP="00396AD3">
      <w:p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E400A0">
        <w:rPr>
          <w:rFonts w:ascii="Arial" w:hAnsi="Arial" w:cs="Arial"/>
          <w:b/>
          <w:bCs/>
          <w:i/>
          <w:iCs/>
          <w:sz w:val="22"/>
          <w:szCs w:val="22"/>
        </w:rPr>
        <w:t>Aim: To develop our statistical knowledge through investigation, using the Data Handling Cycle</w:t>
      </w:r>
      <w:r w:rsidR="00A63F75" w:rsidRPr="00E400A0">
        <w:rPr>
          <w:rFonts w:ascii="Arial" w:hAnsi="Arial" w:cs="Arial"/>
          <w:b/>
          <w:bCs/>
          <w:i/>
          <w:iCs/>
          <w:sz w:val="22"/>
          <w:szCs w:val="22"/>
        </w:rPr>
        <w:t>:</w:t>
      </w:r>
    </w:p>
    <w:p w14:paraId="61857006" w14:textId="449D1A73" w:rsidR="00396AD3" w:rsidRPr="00E400A0" w:rsidRDefault="00396AD3" w:rsidP="00396AD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F04215C" w14:textId="2F78EF2D" w:rsidR="00396AD3" w:rsidRPr="00E400A0" w:rsidRDefault="00E1289D" w:rsidP="00D34815">
      <w:pPr>
        <w:spacing w:line="360" w:lineRule="auto"/>
        <w:ind w:left="2880" w:firstLine="720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15E1D9A" wp14:editId="30B1C901">
            <wp:extent cx="2254250" cy="2296160"/>
            <wp:effectExtent l="19050" t="0" r="0" b="0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6036A152" w14:textId="2E2BDAB5" w:rsidR="00D34815" w:rsidRPr="00E400A0" w:rsidRDefault="00D34815" w:rsidP="00D34815">
      <w:pPr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b/>
          <w:bCs/>
          <w:sz w:val="22"/>
          <w:szCs w:val="22"/>
        </w:rPr>
        <w:t>Choose a Question:</w:t>
      </w:r>
    </w:p>
    <w:p w14:paraId="0BCF0AE0" w14:textId="77777777" w:rsidR="00E45561" w:rsidRPr="00E400A0" w:rsidRDefault="00E45561" w:rsidP="00E4556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69F3BD47" w14:textId="382B9971" w:rsidR="00E45561" w:rsidRPr="00E400A0" w:rsidRDefault="00D34815" w:rsidP="00E400A0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i/>
          <w:iCs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>Today we’ll investigate</w:t>
      </w:r>
      <w:r w:rsidR="00E45561" w:rsidRPr="00E400A0">
        <w:rPr>
          <w:rFonts w:ascii="Arial" w:hAnsi="Arial" w:cs="Arial"/>
          <w:sz w:val="22"/>
          <w:szCs w:val="22"/>
        </w:rPr>
        <w:t xml:space="preserve"> the contents of a tube of Smarties.</w:t>
      </w:r>
      <w:r w:rsidR="00E45561" w:rsidRPr="00E400A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E45561" w:rsidRPr="00E400A0">
        <w:rPr>
          <w:rFonts w:ascii="Arial" w:hAnsi="Arial" w:cs="Arial"/>
          <w:sz w:val="22"/>
          <w:szCs w:val="22"/>
        </w:rPr>
        <w:t>Can we find any information on the tube telling us</w:t>
      </w:r>
      <w:r w:rsidR="00E45561" w:rsidRPr="00E400A0">
        <w:rPr>
          <w:rFonts w:ascii="Arial" w:hAnsi="Arial" w:cs="Arial"/>
          <w:i/>
          <w:iCs/>
          <w:sz w:val="22"/>
          <w:szCs w:val="22"/>
        </w:rPr>
        <w:t xml:space="preserve"> how many Smarties are inside?</w:t>
      </w:r>
    </w:p>
    <w:p w14:paraId="6F1929F6" w14:textId="77777777" w:rsidR="00E45561" w:rsidRPr="00E400A0" w:rsidRDefault="00E45561" w:rsidP="00E45561">
      <w:pPr>
        <w:pBdr>
          <w:bottom w:val="single" w:sz="12" w:space="1" w:color="auto"/>
        </w:pBdr>
        <w:spacing w:line="360" w:lineRule="auto"/>
        <w:rPr>
          <w:rFonts w:ascii="Arial" w:hAnsi="Arial" w:cs="Arial"/>
          <w:i/>
          <w:iCs/>
          <w:sz w:val="22"/>
          <w:szCs w:val="22"/>
        </w:rPr>
      </w:pPr>
    </w:p>
    <w:p w14:paraId="6CE1A3E6" w14:textId="26065710" w:rsidR="00396AD3" w:rsidRPr="00E400A0" w:rsidRDefault="00396AD3" w:rsidP="00396AD3">
      <w:pPr>
        <w:spacing w:line="360" w:lineRule="auto"/>
        <w:jc w:val="both"/>
        <w:rPr>
          <w:rFonts w:ascii="Arial" w:hAnsi="Arial" w:cs="Arial"/>
          <w:i/>
          <w:iCs/>
          <w:sz w:val="22"/>
          <w:szCs w:val="22"/>
          <w:u w:val="single"/>
        </w:rPr>
      </w:pPr>
    </w:p>
    <w:p w14:paraId="5C46BABB" w14:textId="336BA546" w:rsidR="00E45561" w:rsidRPr="00E400A0" w:rsidRDefault="00E45561" w:rsidP="00E400A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 xml:space="preserve">Based on the picture on the tube, </w:t>
      </w:r>
      <w:r w:rsidRPr="00E400A0">
        <w:rPr>
          <w:rFonts w:ascii="Arial" w:hAnsi="Arial" w:cs="Arial"/>
          <w:i/>
          <w:iCs/>
          <w:sz w:val="22"/>
          <w:szCs w:val="22"/>
        </w:rPr>
        <w:t>how many different colours should there be?</w:t>
      </w:r>
    </w:p>
    <w:p w14:paraId="43B03F47" w14:textId="77777777" w:rsidR="00E45561" w:rsidRPr="00E400A0" w:rsidRDefault="00E45561" w:rsidP="00396AD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9833C6" w14:textId="28ED2EDF" w:rsidR="00E45561" w:rsidRPr="00E400A0" w:rsidRDefault="00E45561" w:rsidP="00396AD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b/>
          <w:bCs/>
          <w:sz w:val="22"/>
          <w:szCs w:val="22"/>
        </w:rPr>
        <w:t>______________________________________________________________</w:t>
      </w:r>
    </w:p>
    <w:p w14:paraId="33F1787D" w14:textId="06DBF7E3" w:rsidR="00396AD3" w:rsidRPr="00E400A0" w:rsidRDefault="00E45561" w:rsidP="00396AD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FC16A79" w14:textId="2B01DA33" w:rsidR="00E45561" w:rsidRPr="00E400A0" w:rsidRDefault="00E45561" w:rsidP="00E400A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>Can you come up with a question that describes what we want to investigate?</w:t>
      </w:r>
    </w:p>
    <w:p w14:paraId="011CAB0D" w14:textId="43DAC101" w:rsidR="00E45561" w:rsidRPr="00E400A0" w:rsidRDefault="00E45561" w:rsidP="00396AD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A2B0E71" w14:textId="2BAEAEA9" w:rsidR="00E45561" w:rsidRPr="00E400A0" w:rsidRDefault="00E45561" w:rsidP="00396AD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b/>
          <w:bCs/>
          <w:sz w:val="22"/>
          <w:szCs w:val="22"/>
        </w:rPr>
        <w:t>________________________________________________________________</w:t>
      </w:r>
    </w:p>
    <w:p w14:paraId="70D58D6E" w14:textId="4B9FA1D5" w:rsidR="00A63F75" w:rsidRPr="00E400A0" w:rsidRDefault="00A63F75" w:rsidP="00E400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6103F5F" w14:textId="777A40A1" w:rsidR="00A63F75" w:rsidRPr="00E400A0" w:rsidRDefault="00E45561" w:rsidP="00E400A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b/>
          <w:bCs/>
          <w:sz w:val="22"/>
          <w:szCs w:val="22"/>
        </w:rPr>
        <w:t>Collect Data</w:t>
      </w:r>
    </w:p>
    <w:p w14:paraId="60366968" w14:textId="5EA1E628" w:rsidR="00C07532" w:rsidRPr="005049CE" w:rsidRDefault="00E45561" w:rsidP="005049C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 xml:space="preserve">Pour the Smarties out and find the Total Amount: </w:t>
      </w:r>
      <w:r w:rsidRPr="00E400A0">
        <w:rPr>
          <w:rFonts w:ascii="Arial" w:hAnsi="Arial" w:cs="Arial"/>
          <w:sz w:val="22"/>
          <w:szCs w:val="22"/>
        </w:rPr>
        <w:tab/>
      </w:r>
      <w:r w:rsidRPr="00E400A0">
        <w:rPr>
          <w:rFonts w:ascii="Arial" w:hAnsi="Arial" w:cs="Arial"/>
          <w:b/>
          <w:bCs/>
          <w:sz w:val="22"/>
          <w:szCs w:val="22"/>
        </w:rPr>
        <w:t>_____________</w:t>
      </w:r>
    </w:p>
    <w:p w14:paraId="27ACC9C8" w14:textId="327E8124" w:rsidR="00C07532" w:rsidRPr="00E400A0" w:rsidRDefault="00C07532" w:rsidP="00E400A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Sort them in columns of each colour.</w:t>
      </w:r>
    </w:p>
    <w:p w14:paraId="7DDEDF49" w14:textId="6C08C02B" w:rsidR="00E45561" w:rsidRPr="00E400A0" w:rsidRDefault="00E400A0" w:rsidP="00E400A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Gather data for each colour: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883"/>
        <w:gridCol w:w="883"/>
        <w:gridCol w:w="883"/>
        <w:gridCol w:w="884"/>
        <w:gridCol w:w="884"/>
        <w:gridCol w:w="884"/>
        <w:gridCol w:w="884"/>
        <w:gridCol w:w="884"/>
        <w:gridCol w:w="885"/>
        <w:gridCol w:w="885"/>
      </w:tblGrid>
      <w:tr w:rsidR="00E400A0" w14:paraId="6E360441" w14:textId="77777777" w:rsidTr="005049CE">
        <w:trPr>
          <w:trHeight w:val="861"/>
        </w:trPr>
        <w:tc>
          <w:tcPr>
            <w:tcW w:w="920" w:type="dxa"/>
          </w:tcPr>
          <w:p w14:paraId="4152B461" w14:textId="024279CE" w:rsidR="00E400A0" w:rsidRP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0A0">
              <w:rPr>
                <w:rFonts w:ascii="Arial" w:hAnsi="Arial" w:cs="Arial"/>
                <w:b/>
                <w:bCs/>
                <w:sz w:val="22"/>
                <w:szCs w:val="22"/>
              </w:rPr>
              <w:t>Colour</w:t>
            </w:r>
          </w:p>
        </w:tc>
        <w:tc>
          <w:tcPr>
            <w:tcW w:w="919" w:type="dxa"/>
          </w:tcPr>
          <w:p w14:paraId="2345501A" w14:textId="440CFD00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351EC578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788A6621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707D0283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06D6459E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653972C5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67F4EE7E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3A6E4C70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20" w:type="dxa"/>
          </w:tcPr>
          <w:p w14:paraId="34773769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20" w:type="dxa"/>
          </w:tcPr>
          <w:p w14:paraId="5C957F00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E400A0" w14:paraId="2BB81F5D" w14:textId="77777777" w:rsidTr="005049CE">
        <w:trPr>
          <w:trHeight w:val="797"/>
        </w:trPr>
        <w:tc>
          <w:tcPr>
            <w:tcW w:w="920" w:type="dxa"/>
          </w:tcPr>
          <w:p w14:paraId="27FB6DC9" w14:textId="3C625696" w:rsidR="00E400A0" w:rsidRP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0A0">
              <w:rPr>
                <w:rFonts w:ascii="Arial" w:hAnsi="Arial" w:cs="Arial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919" w:type="dxa"/>
          </w:tcPr>
          <w:p w14:paraId="294E28FA" w14:textId="1CDEBCBD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3686BFEF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6A7E07BE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7FFBEEA5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7EFF1BFC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1BE1900E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37602627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19" w:type="dxa"/>
          </w:tcPr>
          <w:p w14:paraId="7EA4816D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20" w:type="dxa"/>
          </w:tcPr>
          <w:p w14:paraId="08063BF2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20" w:type="dxa"/>
          </w:tcPr>
          <w:p w14:paraId="72366470" w14:textId="77777777" w:rsidR="00E400A0" w:rsidRDefault="00E400A0" w:rsidP="00E455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</w:tbl>
    <w:p w14:paraId="2EEB8E46" w14:textId="77777777" w:rsidR="005049CE" w:rsidRPr="00E400A0" w:rsidRDefault="005049CE" w:rsidP="00C0753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bookmarkStart w:id="0" w:name="_GoBack"/>
      <w:bookmarkEnd w:id="0"/>
    </w:p>
    <w:p w14:paraId="0D3EC2E9" w14:textId="26EEA26D" w:rsidR="00E400A0" w:rsidRPr="00E400A0" w:rsidRDefault="00E400A0" w:rsidP="00E400A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Analyse Data</w:t>
      </w:r>
    </w:p>
    <w:p w14:paraId="3E9F92B0" w14:textId="286E253F" w:rsidR="00E45561" w:rsidRPr="00C07532" w:rsidRDefault="00E400A0" w:rsidP="00C07532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>How many different colours are there?</w:t>
      </w:r>
      <w:r w:rsidR="00C07532">
        <w:rPr>
          <w:rFonts w:ascii="Arial" w:hAnsi="Arial" w:cs="Arial"/>
          <w:b/>
          <w:bCs/>
          <w:sz w:val="22"/>
          <w:szCs w:val="22"/>
        </w:rPr>
        <w:t xml:space="preserve"> _____________________</w:t>
      </w:r>
    </w:p>
    <w:p w14:paraId="7AD02AFE" w14:textId="1FA5347B" w:rsidR="00A63F75" w:rsidRPr="00E400A0" w:rsidRDefault="00E400A0" w:rsidP="00E400A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 xml:space="preserve">What is the </w:t>
      </w:r>
      <w:r w:rsidRPr="00E400A0">
        <w:rPr>
          <w:rFonts w:ascii="Arial" w:hAnsi="Arial" w:cs="Arial"/>
          <w:b/>
          <w:bCs/>
          <w:sz w:val="22"/>
          <w:szCs w:val="22"/>
        </w:rPr>
        <w:t>Mean</w:t>
      </w:r>
      <w:r w:rsidRPr="00E400A0">
        <w:rPr>
          <w:rFonts w:ascii="Arial" w:hAnsi="Arial" w:cs="Arial"/>
          <w:sz w:val="22"/>
          <w:szCs w:val="22"/>
        </w:rPr>
        <w:t xml:space="preserve"> amount of Smarties?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6"/>
      </w:tblGrid>
      <w:tr w:rsidR="00E400A0" w:rsidRPr="00E400A0" w14:paraId="0909DFE4" w14:textId="77777777" w:rsidTr="00E400A0">
        <w:trPr>
          <w:trHeight w:val="874"/>
        </w:trPr>
        <w:tc>
          <w:tcPr>
            <w:tcW w:w="10472" w:type="dxa"/>
          </w:tcPr>
          <w:p w14:paraId="751A3255" w14:textId="77777777" w:rsidR="00E400A0" w:rsidRPr="00E400A0" w:rsidRDefault="00E400A0" w:rsidP="00396AD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F8F9897" w14:textId="5E80D876" w:rsidR="00E400A0" w:rsidRPr="00420B86" w:rsidRDefault="00E400A0" w:rsidP="00420B8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20B86">
        <w:rPr>
          <w:rFonts w:ascii="Arial" w:hAnsi="Arial" w:cs="Arial"/>
          <w:sz w:val="22"/>
          <w:szCs w:val="22"/>
        </w:rPr>
        <w:t xml:space="preserve">What is the </w:t>
      </w:r>
      <w:r w:rsidRPr="00420B86">
        <w:rPr>
          <w:rFonts w:ascii="Arial" w:hAnsi="Arial" w:cs="Arial"/>
          <w:b/>
          <w:bCs/>
          <w:sz w:val="22"/>
          <w:szCs w:val="22"/>
        </w:rPr>
        <w:t xml:space="preserve">Median </w:t>
      </w:r>
      <w:r w:rsidRPr="00420B86">
        <w:rPr>
          <w:rFonts w:ascii="Arial" w:hAnsi="Arial" w:cs="Arial"/>
          <w:sz w:val="22"/>
          <w:szCs w:val="22"/>
        </w:rPr>
        <w:t>amount?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6"/>
      </w:tblGrid>
      <w:tr w:rsidR="00E400A0" w:rsidRPr="00E400A0" w14:paraId="49CD970E" w14:textId="77777777" w:rsidTr="00E400A0">
        <w:trPr>
          <w:trHeight w:val="868"/>
        </w:trPr>
        <w:tc>
          <w:tcPr>
            <w:tcW w:w="10472" w:type="dxa"/>
          </w:tcPr>
          <w:p w14:paraId="4A5569ED" w14:textId="77777777" w:rsidR="00E400A0" w:rsidRPr="00E400A0" w:rsidRDefault="00E400A0" w:rsidP="00396AD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4C1F02A" w14:textId="60FDE8D6" w:rsidR="00E400A0" w:rsidRPr="00E400A0" w:rsidRDefault="00E400A0" w:rsidP="00C0753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00A0">
        <w:rPr>
          <w:rFonts w:ascii="Arial" w:hAnsi="Arial" w:cs="Arial"/>
          <w:sz w:val="22"/>
          <w:szCs w:val="22"/>
        </w:rPr>
        <w:t xml:space="preserve">What is the </w:t>
      </w:r>
      <w:r w:rsidRPr="00E400A0">
        <w:rPr>
          <w:rFonts w:ascii="Arial" w:hAnsi="Arial" w:cs="Arial"/>
          <w:b/>
          <w:bCs/>
          <w:sz w:val="22"/>
          <w:szCs w:val="22"/>
        </w:rPr>
        <w:t>Mode?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6"/>
      </w:tblGrid>
      <w:tr w:rsidR="00E400A0" w:rsidRPr="00E400A0" w14:paraId="66A8FA20" w14:textId="77777777" w:rsidTr="00E400A0">
        <w:trPr>
          <w:trHeight w:val="605"/>
        </w:trPr>
        <w:tc>
          <w:tcPr>
            <w:tcW w:w="10472" w:type="dxa"/>
          </w:tcPr>
          <w:p w14:paraId="5EE73354" w14:textId="77777777" w:rsidR="00E400A0" w:rsidRPr="00E400A0" w:rsidRDefault="00E400A0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685AE0D6" w14:textId="4846C6EF" w:rsidR="001C3F66" w:rsidRDefault="001C3F66" w:rsidP="00C0753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Calculate the </w:t>
      </w:r>
      <w:r>
        <w:rPr>
          <w:rFonts w:ascii="Arial" w:hAnsi="Arial" w:cs="Arial"/>
          <w:b/>
          <w:bCs/>
          <w:sz w:val="22"/>
          <w:szCs w:val="22"/>
        </w:rPr>
        <w:t>Range</w:t>
      </w:r>
      <w:r>
        <w:rPr>
          <w:rFonts w:ascii="Arial" w:hAnsi="Arial" w:cs="Arial"/>
          <w:sz w:val="22"/>
          <w:szCs w:val="22"/>
        </w:rPr>
        <w:t xml:space="preserve"> of </w:t>
      </w:r>
      <w:r w:rsidR="00E6183C">
        <w:rPr>
          <w:rFonts w:ascii="Arial" w:hAnsi="Arial" w:cs="Arial"/>
          <w:sz w:val="22"/>
          <w:szCs w:val="22"/>
        </w:rPr>
        <w:t>the amounts of Smarties: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886"/>
      </w:tblGrid>
      <w:tr w:rsidR="00E6183C" w14:paraId="569846E1" w14:textId="77777777" w:rsidTr="00E6183C">
        <w:trPr>
          <w:trHeight w:val="766"/>
        </w:trPr>
        <w:tc>
          <w:tcPr>
            <w:tcW w:w="9886" w:type="dxa"/>
          </w:tcPr>
          <w:p w14:paraId="53AE08E6" w14:textId="77777777" w:rsidR="00E6183C" w:rsidRDefault="00E6183C" w:rsidP="00E6183C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26CAEAD" w14:textId="2ECF78D2" w:rsidR="00A63F75" w:rsidRPr="00E6183C" w:rsidRDefault="00E400A0" w:rsidP="00E6183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6183C">
        <w:rPr>
          <w:rFonts w:ascii="Arial" w:hAnsi="Arial" w:cs="Arial"/>
          <w:sz w:val="22"/>
          <w:szCs w:val="22"/>
        </w:rPr>
        <w:t>Are these the same as the results of the person next to you?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6"/>
      </w:tblGrid>
      <w:tr w:rsidR="00DC672E" w14:paraId="11E831FD" w14:textId="77777777" w:rsidTr="00E6183C">
        <w:trPr>
          <w:trHeight w:val="677"/>
        </w:trPr>
        <w:tc>
          <w:tcPr>
            <w:tcW w:w="10472" w:type="dxa"/>
          </w:tcPr>
          <w:p w14:paraId="3DD43B00" w14:textId="77777777" w:rsidR="00DC672E" w:rsidRDefault="00DC672E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</w:tbl>
    <w:p w14:paraId="3A41482F" w14:textId="2549EB46" w:rsidR="00E400A0" w:rsidRPr="00576052" w:rsidRDefault="00DC672E" w:rsidP="0057605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8"/>
        </w:rPr>
      </w:pPr>
      <w:r w:rsidRPr="00576052">
        <w:rPr>
          <w:rFonts w:ascii="Arial" w:hAnsi="Arial" w:cs="Arial"/>
          <w:sz w:val="28"/>
        </w:rPr>
        <w:t xml:space="preserve">Draw a </w:t>
      </w:r>
      <w:r w:rsidR="00C07532" w:rsidRPr="00576052">
        <w:rPr>
          <w:rFonts w:ascii="Arial" w:hAnsi="Arial" w:cs="Arial"/>
          <w:b/>
          <w:bCs/>
          <w:sz w:val="28"/>
        </w:rPr>
        <w:t>Bar chart</w:t>
      </w:r>
      <w:r w:rsidRPr="00576052">
        <w:rPr>
          <w:rFonts w:ascii="Arial" w:hAnsi="Arial" w:cs="Arial"/>
          <w:sz w:val="28"/>
        </w:rPr>
        <w:t xml:space="preserve"> of your Data</w:t>
      </w:r>
      <w:r w:rsidRPr="00576052">
        <w:rPr>
          <w:rFonts w:ascii="Arial" w:hAnsi="Arial" w:cs="Arial"/>
          <w:b/>
          <w:bCs/>
          <w:sz w:val="28"/>
        </w:rPr>
        <w:t>:</w:t>
      </w:r>
    </w:p>
    <w:tbl>
      <w:tblPr>
        <w:tblStyle w:val="TableGrid"/>
        <w:tblW w:w="10472" w:type="dxa"/>
        <w:tblInd w:w="463" w:type="dxa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8"/>
        <w:gridCol w:w="1048"/>
      </w:tblGrid>
      <w:tr w:rsidR="00A63F75" w14:paraId="6DB5AF40" w14:textId="77777777" w:rsidTr="00E400A0">
        <w:tc>
          <w:tcPr>
            <w:tcW w:w="1047" w:type="dxa"/>
          </w:tcPr>
          <w:p w14:paraId="7B4CF60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288915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C3D769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CFCA9C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40AD08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DED8CB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D3C875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6204735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3F587DBE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40DCB26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4D21AD30" w14:textId="77777777" w:rsidTr="00E400A0">
        <w:tc>
          <w:tcPr>
            <w:tcW w:w="1047" w:type="dxa"/>
          </w:tcPr>
          <w:p w14:paraId="6E11182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0D9157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318789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CD6882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D321775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5BAD4C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B82622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3FCA6B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7E95BDC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19E9E0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5F8D6980" w14:textId="77777777" w:rsidTr="00E400A0">
        <w:tc>
          <w:tcPr>
            <w:tcW w:w="1047" w:type="dxa"/>
          </w:tcPr>
          <w:p w14:paraId="1FFDF63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CDA4A8E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D6B0F7E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F3E097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9FD4EDA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5C6E56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A5A681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95840D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79BCC6C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A21D8F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31D9FFFF" w14:textId="77777777" w:rsidTr="00E400A0">
        <w:tc>
          <w:tcPr>
            <w:tcW w:w="1047" w:type="dxa"/>
          </w:tcPr>
          <w:p w14:paraId="4F15314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B118D6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B6B4D6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E84B13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38EAA1A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320603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C18F83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4F78A6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7785A09A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C6F389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2F5BAABC" w14:textId="77777777" w:rsidTr="00E400A0">
        <w:tc>
          <w:tcPr>
            <w:tcW w:w="1047" w:type="dxa"/>
          </w:tcPr>
          <w:p w14:paraId="133EB40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78C401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A836EE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F423E6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B60CEE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BED897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2BEAFF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8721AA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4C757D24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24EAD5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04170CC2" w14:textId="77777777" w:rsidTr="00E400A0">
        <w:tc>
          <w:tcPr>
            <w:tcW w:w="1047" w:type="dxa"/>
          </w:tcPr>
          <w:p w14:paraId="6AB1AB8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D0DA9CA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037851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CFACED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CDD695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51E1B3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F07288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0AAC68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028F93D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9288F8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4612E1D2" w14:textId="77777777" w:rsidTr="00E400A0">
        <w:tc>
          <w:tcPr>
            <w:tcW w:w="1047" w:type="dxa"/>
          </w:tcPr>
          <w:p w14:paraId="0351296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BACF28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4E04CA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BE8A07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65FF4B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A3C7024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BA6F67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F4AD1F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1466695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37E422A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59DC3B78" w14:textId="77777777" w:rsidTr="00E400A0">
        <w:tc>
          <w:tcPr>
            <w:tcW w:w="1047" w:type="dxa"/>
          </w:tcPr>
          <w:p w14:paraId="5D6E1E1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4861CC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80B84E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CF6F7C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98D317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8AE77D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838715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861B2B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712A7BE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01BA0EF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42A2C311" w14:textId="77777777" w:rsidTr="00E400A0">
        <w:tc>
          <w:tcPr>
            <w:tcW w:w="1047" w:type="dxa"/>
          </w:tcPr>
          <w:p w14:paraId="690905B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A2E628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085BAD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55DAAF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575806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7CCDD1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94B2E8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4451823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69BBAC7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FD3279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620A40D3" w14:textId="77777777" w:rsidTr="00E400A0">
        <w:tc>
          <w:tcPr>
            <w:tcW w:w="1047" w:type="dxa"/>
          </w:tcPr>
          <w:p w14:paraId="75F9B1C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72530C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8CCF8E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A7612C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EBC54F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A1418F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00E8D0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9452274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1C479EF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02AA805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1A65DAA9" w14:textId="77777777" w:rsidTr="00E400A0">
        <w:tc>
          <w:tcPr>
            <w:tcW w:w="1047" w:type="dxa"/>
          </w:tcPr>
          <w:p w14:paraId="2A78010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8CD19C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F61C645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500380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47170A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EFAAA7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16AE9ED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D9D209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6FF8CFA5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3742D804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4E222A35" w14:textId="77777777" w:rsidTr="00E400A0">
        <w:tc>
          <w:tcPr>
            <w:tcW w:w="1047" w:type="dxa"/>
          </w:tcPr>
          <w:p w14:paraId="36D1761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CAC312A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4E6E5D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90B0FF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3870416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58B1CE9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4E0EB7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3B5FF62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3813338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53ADD07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3CA1E5A8" w14:textId="77777777" w:rsidTr="00E400A0">
        <w:tc>
          <w:tcPr>
            <w:tcW w:w="1047" w:type="dxa"/>
          </w:tcPr>
          <w:p w14:paraId="7655463E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074A6D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5630882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EE40D0C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DD546C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A08E35B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72071A8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592CD7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3BE24A3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73451775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63F75" w14:paraId="597CF8BE" w14:textId="77777777" w:rsidTr="00E400A0">
        <w:tc>
          <w:tcPr>
            <w:tcW w:w="1047" w:type="dxa"/>
          </w:tcPr>
          <w:p w14:paraId="3BADB73F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125BBBD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441D350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4C54845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61660D77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231F84D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B381A8E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7" w:type="dxa"/>
          </w:tcPr>
          <w:p w14:paraId="025F6306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2066A1D1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48" w:type="dxa"/>
          </w:tcPr>
          <w:p w14:paraId="1C5A9118" w14:textId="77777777" w:rsidR="00A63F75" w:rsidRDefault="00A63F75" w:rsidP="00396A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8"/>
              </w:rPr>
            </w:pPr>
          </w:p>
        </w:tc>
      </w:tr>
    </w:tbl>
    <w:p w14:paraId="7469DDF0" w14:textId="77777777" w:rsidR="00740169" w:rsidRDefault="00740169">
      <w:pPr>
        <w:spacing w:line="360" w:lineRule="auto"/>
        <w:jc w:val="both"/>
        <w:rPr>
          <w:rFonts w:ascii="Arial" w:hAnsi="Arial" w:cs="Arial"/>
          <w:sz w:val="28"/>
        </w:rPr>
      </w:pPr>
    </w:p>
    <w:sectPr w:rsidR="00740169" w:rsidSect="00A63F75">
      <w:pgSz w:w="11906" w:h="16838" w:code="9"/>
      <w:pgMar w:top="1259" w:right="748" w:bottom="902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148103" w14:textId="77777777" w:rsidR="00740169" w:rsidRDefault="00740169">
      <w:r>
        <w:separator/>
      </w:r>
    </w:p>
  </w:endnote>
  <w:endnote w:type="continuationSeparator" w:id="0">
    <w:p w14:paraId="1D9E23ED" w14:textId="77777777" w:rsidR="00740169" w:rsidRDefault="0074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A65FE" w14:textId="77777777" w:rsidR="00740169" w:rsidRDefault="00740169">
      <w:r>
        <w:separator/>
      </w:r>
    </w:p>
  </w:footnote>
  <w:footnote w:type="continuationSeparator" w:id="0">
    <w:p w14:paraId="7783A9E3" w14:textId="77777777" w:rsidR="00740169" w:rsidRDefault="0074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46C37"/>
    <w:multiLevelType w:val="hybridMultilevel"/>
    <w:tmpl w:val="6D8AD2A4"/>
    <w:lvl w:ilvl="0" w:tplc="083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15156C"/>
    <w:multiLevelType w:val="hybridMultilevel"/>
    <w:tmpl w:val="E10AC432"/>
    <w:lvl w:ilvl="0" w:tplc="083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9618AA"/>
    <w:multiLevelType w:val="hybridMultilevel"/>
    <w:tmpl w:val="CF52320E"/>
    <w:lvl w:ilvl="0" w:tplc="083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FA15DD"/>
    <w:multiLevelType w:val="hybridMultilevel"/>
    <w:tmpl w:val="FC50191E"/>
    <w:lvl w:ilvl="0" w:tplc="083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4D0CDF"/>
    <w:multiLevelType w:val="hybridMultilevel"/>
    <w:tmpl w:val="AA7497E2"/>
    <w:lvl w:ilvl="0" w:tplc="083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A7D74"/>
    <w:multiLevelType w:val="hybridMultilevel"/>
    <w:tmpl w:val="3C6C7870"/>
    <w:lvl w:ilvl="0" w:tplc="083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035E1"/>
    <w:multiLevelType w:val="hybridMultilevel"/>
    <w:tmpl w:val="7B5E3C86"/>
    <w:lvl w:ilvl="0" w:tplc="083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6F1C13"/>
    <w:multiLevelType w:val="hybridMultilevel"/>
    <w:tmpl w:val="341C6388"/>
    <w:lvl w:ilvl="0" w:tplc="939A04A2">
      <w:start w:val="1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4A95572"/>
    <w:multiLevelType w:val="hybridMultilevel"/>
    <w:tmpl w:val="2402DBD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FC"/>
    <w:rsid w:val="001C30FC"/>
    <w:rsid w:val="001C3F66"/>
    <w:rsid w:val="00396AD3"/>
    <w:rsid w:val="00420B86"/>
    <w:rsid w:val="005049CE"/>
    <w:rsid w:val="00576052"/>
    <w:rsid w:val="00740169"/>
    <w:rsid w:val="00A63F75"/>
    <w:rsid w:val="00C07532"/>
    <w:rsid w:val="00D34815"/>
    <w:rsid w:val="00DC672E"/>
    <w:rsid w:val="00E1289D"/>
    <w:rsid w:val="00E400A0"/>
    <w:rsid w:val="00E45561"/>
    <w:rsid w:val="00E6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B095B9D"/>
  <w15:chartTrackingRefBased/>
  <w15:docId w15:val="{51111B5A-5B5D-41B6-985D-1027FC87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ga-IE" w:eastAsia="ga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63F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0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inda%20Westlake\Application%20Data\Microsoft\Templates\arial%2012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CA96EB-7996-41D4-9A98-F9FAD7CC1767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/>
      <dgm:spPr/>
    </dgm:pt>
    <dgm:pt modelId="{A9E30D4B-A538-45DF-A1AE-B998F344E600}">
      <dgm:prSet/>
      <dgm:spPr/>
      <dgm:t>
        <a:bodyPr/>
        <a:lstStyle/>
        <a:p>
          <a:pPr marR="0" algn="ctr" rtl="0"/>
          <a:r>
            <a:rPr lang="ga-IE" b="1" i="0" u="none" strike="noStrike" baseline="0">
              <a:latin typeface="Calibri" panose="020F0502020204030204" pitchFamily="34" charset="0"/>
            </a:rPr>
            <a:t>Collect Data</a:t>
          </a:r>
          <a:endParaRPr lang="ga-IE"/>
        </a:p>
      </dgm:t>
    </dgm:pt>
    <dgm:pt modelId="{3538990D-262C-405C-B8A8-3459CBF2CE86}" type="parTrans" cxnId="{207E1200-B1C0-4A02-8B99-79E5285B1AC0}">
      <dgm:prSet/>
      <dgm:spPr/>
    </dgm:pt>
    <dgm:pt modelId="{2D49D491-26D0-4B1B-A473-126DBA67E0CA}" type="sibTrans" cxnId="{207E1200-B1C0-4A02-8B99-79E5285B1AC0}">
      <dgm:prSet/>
      <dgm:spPr/>
    </dgm:pt>
    <dgm:pt modelId="{03EA3E23-2282-46F8-A06E-925A2A2E9642}">
      <dgm:prSet/>
      <dgm:spPr/>
      <dgm:t>
        <a:bodyPr/>
        <a:lstStyle/>
        <a:p>
          <a:pPr marR="0" algn="ctr" rtl="0"/>
          <a:r>
            <a:rPr lang="ga-IE" b="1" i="0" u="none" strike="noStrike" baseline="0">
              <a:latin typeface="Calibri" panose="020F0502020204030204" pitchFamily="34" charset="0"/>
            </a:rPr>
            <a:t>Analyse Data</a:t>
          </a:r>
          <a:endParaRPr lang="ga-IE"/>
        </a:p>
      </dgm:t>
    </dgm:pt>
    <dgm:pt modelId="{4A3FC8BC-15E2-4F56-9002-8368B97E857C}" type="parTrans" cxnId="{A6164DE4-F11C-4B36-946D-94A2FB3CA51D}">
      <dgm:prSet/>
      <dgm:spPr/>
    </dgm:pt>
    <dgm:pt modelId="{83E6D8FD-A049-4F89-96FF-6E7E9F424563}" type="sibTrans" cxnId="{A6164DE4-F11C-4B36-946D-94A2FB3CA51D}">
      <dgm:prSet/>
      <dgm:spPr/>
    </dgm:pt>
    <dgm:pt modelId="{0F1A3902-9AF1-4967-9C63-D64BA0C2B3E8}">
      <dgm:prSet/>
      <dgm:spPr/>
      <dgm:t>
        <a:bodyPr/>
        <a:lstStyle/>
        <a:p>
          <a:pPr marR="0" algn="ctr" rtl="0"/>
          <a:r>
            <a:rPr lang="ga-IE" b="1" i="0" u="none" strike="noStrike" baseline="0">
              <a:latin typeface="Calibri" panose="020F0502020204030204" pitchFamily="34" charset="0"/>
            </a:rPr>
            <a:t>Choose </a:t>
          </a:r>
          <a:endParaRPr lang="ga-IE" b="1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ga-IE" b="1" i="0" u="none" strike="noStrike" baseline="0">
              <a:latin typeface="Calibri" panose="020F0502020204030204" pitchFamily="34" charset="0"/>
            </a:rPr>
            <a:t>a Question</a:t>
          </a:r>
          <a:endParaRPr lang="ga-IE"/>
        </a:p>
      </dgm:t>
    </dgm:pt>
    <dgm:pt modelId="{3AC3F88E-FD5A-41C7-93E1-1DC0BCF3DE26}" type="parTrans" cxnId="{BEDC6622-016B-40DE-9D9D-5F8B0D1A8284}">
      <dgm:prSet/>
      <dgm:spPr/>
    </dgm:pt>
    <dgm:pt modelId="{25265857-048F-4794-B27F-BCB21FD441B2}" type="sibTrans" cxnId="{BEDC6622-016B-40DE-9D9D-5F8B0D1A8284}">
      <dgm:prSet/>
      <dgm:spPr/>
    </dgm:pt>
    <dgm:pt modelId="{0484D288-3EFB-4E06-8654-3A116F2A0A5B}" type="pres">
      <dgm:prSet presAssocID="{8CCA96EB-7996-41D4-9A98-F9FAD7CC1767}" presName="cycle" presStyleCnt="0">
        <dgm:presLayoutVars>
          <dgm:dir/>
          <dgm:resizeHandles val="exact"/>
        </dgm:presLayoutVars>
      </dgm:prSet>
      <dgm:spPr/>
    </dgm:pt>
    <dgm:pt modelId="{E091178A-AE7D-4855-A46E-805F0D6D94C7}" type="pres">
      <dgm:prSet presAssocID="{A9E30D4B-A538-45DF-A1AE-B998F344E600}" presName="dummy" presStyleCnt="0"/>
      <dgm:spPr/>
    </dgm:pt>
    <dgm:pt modelId="{06AAF16A-2755-447C-A6FB-F83E571832E3}" type="pres">
      <dgm:prSet presAssocID="{A9E30D4B-A538-45DF-A1AE-B998F344E600}" presName="node" presStyleLbl="revTx" presStyleIdx="0" presStyleCnt="3">
        <dgm:presLayoutVars>
          <dgm:bulletEnabled val="1"/>
        </dgm:presLayoutVars>
      </dgm:prSet>
      <dgm:spPr/>
    </dgm:pt>
    <dgm:pt modelId="{3B98B6AF-C26F-4CF9-A951-874BAA7D406D}" type="pres">
      <dgm:prSet presAssocID="{2D49D491-26D0-4B1B-A473-126DBA67E0CA}" presName="sibTrans" presStyleLbl="node1" presStyleIdx="0" presStyleCnt="3"/>
      <dgm:spPr/>
    </dgm:pt>
    <dgm:pt modelId="{A02E749A-B112-4F66-9281-0AB4EB828EED}" type="pres">
      <dgm:prSet presAssocID="{03EA3E23-2282-46F8-A06E-925A2A2E9642}" presName="dummy" presStyleCnt="0"/>
      <dgm:spPr/>
    </dgm:pt>
    <dgm:pt modelId="{D7824EB2-3C4A-41EC-A99D-5B2B911A1267}" type="pres">
      <dgm:prSet presAssocID="{03EA3E23-2282-46F8-A06E-925A2A2E9642}" presName="node" presStyleLbl="revTx" presStyleIdx="1" presStyleCnt="3">
        <dgm:presLayoutVars>
          <dgm:bulletEnabled val="1"/>
        </dgm:presLayoutVars>
      </dgm:prSet>
      <dgm:spPr/>
    </dgm:pt>
    <dgm:pt modelId="{A147FFA4-5066-40EA-86A6-BE94A47B5BA8}" type="pres">
      <dgm:prSet presAssocID="{83E6D8FD-A049-4F89-96FF-6E7E9F424563}" presName="sibTrans" presStyleLbl="node1" presStyleIdx="1" presStyleCnt="3"/>
      <dgm:spPr/>
    </dgm:pt>
    <dgm:pt modelId="{12541504-4EEF-4A47-B295-028A07FF3D52}" type="pres">
      <dgm:prSet presAssocID="{0F1A3902-9AF1-4967-9C63-D64BA0C2B3E8}" presName="dummy" presStyleCnt="0"/>
      <dgm:spPr/>
    </dgm:pt>
    <dgm:pt modelId="{8ACE2C9A-A162-4335-B1EE-3EC0D81F903F}" type="pres">
      <dgm:prSet presAssocID="{0F1A3902-9AF1-4967-9C63-D64BA0C2B3E8}" presName="node" presStyleLbl="revTx" presStyleIdx="2" presStyleCnt="3">
        <dgm:presLayoutVars>
          <dgm:bulletEnabled val="1"/>
        </dgm:presLayoutVars>
      </dgm:prSet>
      <dgm:spPr/>
    </dgm:pt>
    <dgm:pt modelId="{02806D16-7768-4C99-8021-5E278CC5D532}" type="pres">
      <dgm:prSet presAssocID="{25265857-048F-4794-B27F-BCB21FD441B2}" presName="sibTrans" presStyleLbl="node1" presStyleIdx="2" presStyleCnt="3"/>
      <dgm:spPr/>
    </dgm:pt>
  </dgm:ptLst>
  <dgm:cxnLst>
    <dgm:cxn modelId="{207E1200-B1C0-4A02-8B99-79E5285B1AC0}" srcId="{8CCA96EB-7996-41D4-9A98-F9FAD7CC1767}" destId="{A9E30D4B-A538-45DF-A1AE-B998F344E600}" srcOrd="0" destOrd="0" parTransId="{3538990D-262C-405C-B8A8-3459CBF2CE86}" sibTransId="{2D49D491-26D0-4B1B-A473-126DBA67E0CA}"/>
    <dgm:cxn modelId="{E9B3280A-E17F-496A-9CE7-1E8637844363}" type="presOf" srcId="{83E6D8FD-A049-4F89-96FF-6E7E9F424563}" destId="{A147FFA4-5066-40EA-86A6-BE94A47B5BA8}" srcOrd="0" destOrd="0" presId="urn:microsoft.com/office/officeart/2005/8/layout/cycle1"/>
    <dgm:cxn modelId="{BEDC6622-016B-40DE-9D9D-5F8B0D1A8284}" srcId="{8CCA96EB-7996-41D4-9A98-F9FAD7CC1767}" destId="{0F1A3902-9AF1-4967-9C63-D64BA0C2B3E8}" srcOrd="2" destOrd="0" parTransId="{3AC3F88E-FD5A-41C7-93E1-1DC0BCF3DE26}" sibTransId="{25265857-048F-4794-B27F-BCB21FD441B2}"/>
    <dgm:cxn modelId="{3BBCEE24-0F51-4B81-A11E-494F4F9DAC5B}" type="presOf" srcId="{25265857-048F-4794-B27F-BCB21FD441B2}" destId="{02806D16-7768-4C99-8021-5E278CC5D532}" srcOrd="0" destOrd="0" presId="urn:microsoft.com/office/officeart/2005/8/layout/cycle1"/>
    <dgm:cxn modelId="{D32A7A34-9A86-46E3-80FF-EEF46B263C5C}" type="presOf" srcId="{A9E30D4B-A538-45DF-A1AE-B998F344E600}" destId="{06AAF16A-2755-447C-A6FB-F83E571832E3}" srcOrd="0" destOrd="0" presId="urn:microsoft.com/office/officeart/2005/8/layout/cycle1"/>
    <dgm:cxn modelId="{5763EB67-8869-4153-85AF-D3E321B5B89F}" type="presOf" srcId="{2D49D491-26D0-4B1B-A473-126DBA67E0CA}" destId="{3B98B6AF-C26F-4CF9-A951-874BAA7D406D}" srcOrd="0" destOrd="0" presId="urn:microsoft.com/office/officeart/2005/8/layout/cycle1"/>
    <dgm:cxn modelId="{1E06A6B0-D214-42D1-9D9F-5C21B541BFFB}" type="presOf" srcId="{03EA3E23-2282-46F8-A06E-925A2A2E9642}" destId="{D7824EB2-3C4A-41EC-A99D-5B2B911A1267}" srcOrd="0" destOrd="0" presId="urn:microsoft.com/office/officeart/2005/8/layout/cycle1"/>
    <dgm:cxn modelId="{EBAFE0DE-7888-4D6A-91F1-DC531C720629}" type="presOf" srcId="{0F1A3902-9AF1-4967-9C63-D64BA0C2B3E8}" destId="{8ACE2C9A-A162-4335-B1EE-3EC0D81F903F}" srcOrd="0" destOrd="0" presId="urn:microsoft.com/office/officeart/2005/8/layout/cycle1"/>
    <dgm:cxn modelId="{A6164DE4-F11C-4B36-946D-94A2FB3CA51D}" srcId="{8CCA96EB-7996-41D4-9A98-F9FAD7CC1767}" destId="{03EA3E23-2282-46F8-A06E-925A2A2E9642}" srcOrd="1" destOrd="0" parTransId="{4A3FC8BC-15E2-4F56-9002-8368B97E857C}" sibTransId="{83E6D8FD-A049-4F89-96FF-6E7E9F424563}"/>
    <dgm:cxn modelId="{263E4CE6-3E3F-4552-B00F-EA7ABA91DE2E}" type="presOf" srcId="{8CCA96EB-7996-41D4-9A98-F9FAD7CC1767}" destId="{0484D288-3EFB-4E06-8654-3A116F2A0A5B}" srcOrd="0" destOrd="0" presId="urn:microsoft.com/office/officeart/2005/8/layout/cycle1"/>
    <dgm:cxn modelId="{30632225-4F07-49C7-B02C-22AF49C24A16}" type="presParOf" srcId="{0484D288-3EFB-4E06-8654-3A116F2A0A5B}" destId="{E091178A-AE7D-4855-A46E-805F0D6D94C7}" srcOrd="0" destOrd="0" presId="urn:microsoft.com/office/officeart/2005/8/layout/cycle1"/>
    <dgm:cxn modelId="{BA3BF023-B00F-4D8C-87E3-927660976317}" type="presParOf" srcId="{0484D288-3EFB-4E06-8654-3A116F2A0A5B}" destId="{06AAF16A-2755-447C-A6FB-F83E571832E3}" srcOrd="1" destOrd="0" presId="urn:microsoft.com/office/officeart/2005/8/layout/cycle1"/>
    <dgm:cxn modelId="{BE4DFD99-B682-4939-9707-5B367AD7D619}" type="presParOf" srcId="{0484D288-3EFB-4E06-8654-3A116F2A0A5B}" destId="{3B98B6AF-C26F-4CF9-A951-874BAA7D406D}" srcOrd="2" destOrd="0" presId="urn:microsoft.com/office/officeart/2005/8/layout/cycle1"/>
    <dgm:cxn modelId="{779E4764-98EC-41DA-B3E3-C176F6E33EE2}" type="presParOf" srcId="{0484D288-3EFB-4E06-8654-3A116F2A0A5B}" destId="{A02E749A-B112-4F66-9281-0AB4EB828EED}" srcOrd="3" destOrd="0" presId="urn:microsoft.com/office/officeart/2005/8/layout/cycle1"/>
    <dgm:cxn modelId="{C88E02BB-D724-4935-9C16-ADCCBEA36E8F}" type="presParOf" srcId="{0484D288-3EFB-4E06-8654-3A116F2A0A5B}" destId="{D7824EB2-3C4A-41EC-A99D-5B2B911A1267}" srcOrd="4" destOrd="0" presId="urn:microsoft.com/office/officeart/2005/8/layout/cycle1"/>
    <dgm:cxn modelId="{D13944B8-F0C9-4C93-BD6E-D42F3962CE60}" type="presParOf" srcId="{0484D288-3EFB-4E06-8654-3A116F2A0A5B}" destId="{A147FFA4-5066-40EA-86A6-BE94A47B5BA8}" srcOrd="5" destOrd="0" presId="urn:microsoft.com/office/officeart/2005/8/layout/cycle1"/>
    <dgm:cxn modelId="{18EE1E02-AD7B-4185-9853-F16E8BF7A2B2}" type="presParOf" srcId="{0484D288-3EFB-4E06-8654-3A116F2A0A5B}" destId="{12541504-4EEF-4A47-B295-028A07FF3D52}" srcOrd="6" destOrd="0" presId="urn:microsoft.com/office/officeart/2005/8/layout/cycle1"/>
    <dgm:cxn modelId="{577C7A18-F3C8-4E05-BF12-A99D48AB0E96}" type="presParOf" srcId="{0484D288-3EFB-4E06-8654-3A116F2A0A5B}" destId="{8ACE2C9A-A162-4335-B1EE-3EC0D81F903F}" srcOrd="7" destOrd="0" presId="urn:microsoft.com/office/officeart/2005/8/layout/cycle1"/>
    <dgm:cxn modelId="{FA7E9D11-F1F9-4DD8-B73F-728005DA0E6A}" type="presParOf" srcId="{0484D288-3EFB-4E06-8654-3A116F2A0A5B}" destId="{02806D16-7768-4C99-8021-5E278CC5D532}" srcOrd="8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6AAF16A-2755-447C-A6FB-F83E571832E3}">
      <dsp:nvSpPr>
        <dsp:cNvPr id="0" name=""/>
        <dsp:cNvSpPr/>
      </dsp:nvSpPr>
      <dsp:spPr>
        <a:xfrm>
          <a:off x="1413916" y="198362"/>
          <a:ext cx="839840" cy="8398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ga-IE" sz="1600" b="1" i="0" u="none" strike="noStrike" kern="1200" baseline="0">
              <a:latin typeface="Calibri" panose="020F0502020204030204" pitchFamily="34" charset="0"/>
            </a:rPr>
            <a:t>Collect Data</a:t>
          </a:r>
          <a:endParaRPr lang="ga-IE" sz="1600" kern="1200"/>
        </a:p>
      </dsp:txBody>
      <dsp:txXfrm>
        <a:off x="1413916" y="198362"/>
        <a:ext cx="839840" cy="839840"/>
      </dsp:txXfrm>
    </dsp:sp>
    <dsp:sp modelId="{3B98B6AF-C26F-4CF9-A951-874BAA7D406D}">
      <dsp:nvSpPr>
        <dsp:cNvPr id="0" name=""/>
        <dsp:cNvSpPr/>
      </dsp:nvSpPr>
      <dsp:spPr>
        <a:xfrm>
          <a:off x="133667" y="32846"/>
          <a:ext cx="1986914" cy="1986914"/>
        </a:xfrm>
        <a:prstGeom prst="circularArrow">
          <a:avLst>
            <a:gd name="adj1" fmla="val 8242"/>
            <a:gd name="adj2" fmla="val 575598"/>
            <a:gd name="adj3" fmla="val 2966230"/>
            <a:gd name="adj4" fmla="val 50132"/>
            <a:gd name="adj5" fmla="val 9616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824EB2-3C4A-41EC-A99D-5B2B911A1267}">
      <dsp:nvSpPr>
        <dsp:cNvPr id="0" name=""/>
        <dsp:cNvSpPr/>
      </dsp:nvSpPr>
      <dsp:spPr>
        <a:xfrm>
          <a:off x="707204" y="1422423"/>
          <a:ext cx="839840" cy="8398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ga-IE" sz="1600" b="1" i="0" u="none" strike="noStrike" kern="1200" baseline="0">
              <a:latin typeface="Calibri" panose="020F0502020204030204" pitchFamily="34" charset="0"/>
            </a:rPr>
            <a:t>Analyse Data</a:t>
          </a:r>
          <a:endParaRPr lang="ga-IE" sz="1600" kern="1200"/>
        </a:p>
      </dsp:txBody>
      <dsp:txXfrm>
        <a:off x="707204" y="1422423"/>
        <a:ext cx="839840" cy="839840"/>
      </dsp:txXfrm>
    </dsp:sp>
    <dsp:sp modelId="{A147FFA4-5066-40EA-86A6-BE94A47B5BA8}">
      <dsp:nvSpPr>
        <dsp:cNvPr id="0" name=""/>
        <dsp:cNvSpPr/>
      </dsp:nvSpPr>
      <dsp:spPr>
        <a:xfrm>
          <a:off x="133667" y="32846"/>
          <a:ext cx="1986914" cy="1986914"/>
        </a:xfrm>
        <a:prstGeom prst="circularArrow">
          <a:avLst>
            <a:gd name="adj1" fmla="val 8242"/>
            <a:gd name="adj2" fmla="val 575598"/>
            <a:gd name="adj3" fmla="val 10174270"/>
            <a:gd name="adj4" fmla="val 7258172"/>
            <a:gd name="adj5" fmla="val 9616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ACE2C9A-A162-4335-B1EE-3EC0D81F903F}">
      <dsp:nvSpPr>
        <dsp:cNvPr id="0" name=""/>
        <dsp:cNvSpPr/>
      </dsp:nvSpPr>
      <dsp:spPr>
        <a:xfrm>
          <a:off x="492" y="198362"/>
          <a:ext cx="839840" cy="8398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ga-IE" sz="1600" b="1" i="0" u="none" strike="noStrike" kern="1200" baseline="0">
              <a:latin typeface="Calibri" panose="020F0502020204030204" pitchFamily="34" charset="0"/>
            </a:rPr>
            <a:t>Choose </a:t>
          </a:r>
          <a:endParaRPr lang="ga-IE" sz="1600" b="1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ga-IE" sz="1600" b="1" i="0" u="none" strike="noStrike" kern="1200" baseline="0">
              <a:latin typeface="Calibri" panose="020F0502020204030204" pitchFamily="34" charset="0"/>
            </a:rPr>
            <a:t>a Question</a:t>
          </a:r>
          <a:endParaRPr lang="ga-IE" sz="1600" kern="1200"/>
        </a:p>
      </dsp:txBody>
      <dsp:txXfrm>
        <a:off x="492" y="198362"/>
        <a:ext cx="839840" cy="839840"/>
      </dsp:txXfrm>
    </dsp:sp>
    <dsp:sp modelId="{02806D16-7768-4C99-8021-5E278CC5D532}">
      <dsp:nvSpPr>
        <dsp:cNvPr id="0" name=""/>
        <dsp:cNvSpPr/>
      </dsp:nvSpPr>
      <dsp:spPr>
        <a:xfrm>
          <a:off x="133667" y="32846"/>
          <a:ext cx="1986914" cy="1986914"/>
        </a:xfrm>
        <a:prstGeom prst="circularArrow">
          <a:avLst>
            <a:gd name="adj1" fmla="val 8242"/>
            <a:gd name="adj2" fmla="val 575598"/>
            <a:gd name="adj3" fmla="val 16858938"/>
            <a:gd name="adj4" fmla="val 14965463"/>
            <a:gd name="adj5" fmla="val 9616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0B0E07D551E44A920DD6F75320C37E" ma:contentTypeVersion="11" ma:contentTypeDescription="Create a new document." ma:contentTypeScope="" ma:versionID="a0dba9ec6844acdb3dc0ba19d18d3aa9">
  <xsd:schema xmlns:xsd="http://www.w3.org/2001/XMLSchema" xmlns:xs="http://www.w3.org/2001/XMLSchema" xmlns:p="http://schemas.microsoft.com/office/2006/metadata/properties" xmlns:ns3="ef13da6f-05c8-441f-a86a-82621619beaf" xmlns:ns4="8d2690ea-9f46-4d32-9b3c-2060f39aafc9" targetNamespace="http://schemas.microsoft.com/office/2006/metadata/properties" ma:root="true" ma:fieldsID="a1e6aa98eac2550066209b2c6b6c90bd" ns3:_="" ns4:_="">
    <xsd:import namespace="ef13da6f-05c8-441f-a86a-82621619beaf"/>
    <xsd:import namespace="8d2690ea-9f46-4d32-9b3c-2060f39aaf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3da6f-05c8-441f-a86a-82621619be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690ea-9f46-4d32-9b3c-2060f39aa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C40322-F578-4E1B-8D71-ED6773A88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13da6f-05c8-441f-a86a-82621619beaf"/>
    <ds:schemaRef ds:uri="8d2690ea-9f46-4d32-9b3c-2060f39aa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199B84-5532-4F03-A4F2-F59BBE57B9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B961EA-5D86-4DFC-8CDC-F02E0AE313A3}">
  <ds:schemaRefs>
    <ds:schemaRef ds:uri="http://schemas.microsoft.com/office/infopath/2007/PartnerControls"/>
    <ds:schemaRef ds:uri="8d2690ea-9f46-4d32-9b3c-2060f39aafc9"/>
    <ds:schemaRef ds:uri="http://schemas.microsoft.com/office/2006/documentManagement/types"/>
    <ds:schemaRef ds:uri="ef13da6f-05c8-441f-a86a-82621619beaf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arial 12.dot</Template>
  <TotalTime>4</TotalTime>
  <Pages>2</Pages>
  <Words>161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Smarties Mathematics Challenge – Autumn 2007</vt:lpstr>
    </vt:vector>
  </TitlesOfParts>
  <Company>Mum's Stuff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Smarties Mathematics Challenge – Autumn 2007</dc:title>
  <dc:subject/>
  <dc:creator>Linda Westlake</dc:creator>
  <cp:keywords/>
  <cp:lastModifiedBy>Cian Lyons</cp:lastModifiedBy>
  <cp:revision>7</cp:revision>
  <cp:lastPrinted>1601-01-01T00:00:00Z</cp:lastPrinted>
  <dcterms:created xsi:type="dcterms:W3CDTF">2020-03-11T09:31:00Z</dcterms:created>
  <dcterms:modified xsi:type="dcterms:W3CDTF">2020-03-11T09:34:00Z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0x0101003B0B0E07D551E44A920DD6F75320C37E</vt:lpwstr>
  </property>
</Properties>
</file>