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30DB" w:rsidRDefault="0027421E">
      <w:bookmarkStart w:id="0" w:name="_GoBack"/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17160130" wp14:editId="423840B7">
            <wp:simplePos x="0" y="0"/>
            <wp:positionH relativeFrom="column">
              <wp:posOffset>-400050</wp:posOffset>
            </wp:positionH>
            <wp:positionV relativeFrom="paragraph">
              <wp:posOffset>-295275</wp:posOffset>
            </wp:positionV>
            <wp:extent cx="6579870" cy="40290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87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263C9C8A" wp14:editId="7E4E2608">
            <wp:simplePos x="0" y="0"/>
            <wp:positionH relativeFrom="column">
              <wp:posOffset>-396240</wp:posOffset>
            </wp:positionH>
            <wp:positionV relativeFrom="paragraph">
              <wp:posOffset>5019675</wp:posOffset>
            </wp:positionV>
            <wp:extent cx="6579870" cy="40290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87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53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21E"/>
    <w:rsid w:val="0027421E"/>
    <w:rsid w:val="00D5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42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2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42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2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B886AB93</Template>
  <TotalTime>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RM plc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PMurphy</dc:creator>
  <cp:lastModifiedBy>PMurphy</cp:lastModifiedBy>
  <cp:revision>1</cp:revision>
  <cp:lastPrinted>2013-05-13T08:16:00Z</cp:lastPrinted>
  <dcterms:created xsi:type="dcterms:W3CDTF">2013-05-13T08:15:00Z</dcterms:created>
  <dcterms:modified xsi:type="dcterms:W3CDTF">2013-05-13T08:20:00Z</dcterms:modified>
</cp:coreProperties>
</file>