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33A6" w:rsidRDefault="007F08A9" w:rsidP="00EF33A6">
      <w:pPr>
        <w:jc w:val="center"/>
        <w:rPr>
          <w:rFonts w:ascii="Comic Sans MS" w:hAnsi="Comic Sans MS"/>
          <w:sz w:val="40"/>
        </w:rPr>
      </w:pPr>
      <w:r>
        <w:rPr>
          <w:rFonts w:ascii="Comic Sans MS" w:hAnsi="Comic Sans MS"/>
          <w:sz w:val="40"/>
        </w:rPr>
        <w:t>Surface Area Investigation</w:t>
      </w:r>
    </w:p>
    <w:p w:rsidR="00EF33A6" w:rsidRDefault="00EF33A6" w:rsidP="00EF33A6">
      <w:pPr>
        <w:rPr>
          <w:rFonts w:ascii="Comic Sans MS" w:hAnsi="Comic Sans MS"/>
          <w:sz w:val="28"/>
        </w:rPr>
      </w:pPr>
      <w:r>
        <w:rPr>
          <w:rFonts w:ascii="Comic Sans MS" w:hAnsi="Comic Sans MS"/>
          <w:sz w:val="40"/>
        </w:rPr>
        <w:br/>
      </w:r>
      <w:r>
        <w:rPr>
          <w:rFonts w:ascii="Comic Sans MS" w:hAnsi="Comic Sans MS"/>
          <w:sz w:val="28"/>
        </w:rPr>
        <w:t>This room is to be painted over the half-term break.  The room is cuboid in shape, but the floor and the ceiling are not being painted.  That leaves only the four walls and I need to know the total surface area that is to be painted.</w:t>
      </w:r>
    </w:p>
    <w:p w:rsidR="00EF33A6" w:rsidRDefault="00EF33A6" w:rsidP="00EF33A6">
      <w:pPr>
        <w:rPr>
          <w:rFonts w:ascii="Comic Sans MS" w:hAnsi="Comic Sans MS"/>
          <w:sz w:val="28"/>
        </w:rPr>
      </w:pPr>
    </w:p>
    <w:p w:rsidR="00EF33A6" w:rsidRPr="00EF33A6" w:rsidRDefault="00EF33A6" w:rsidP="00EF33A6">
      <w:pPr>
        <w:rPr>
          <w:rFonts w:ascii="Comic Sans MS" w:hAnsi="Comic Sans MS"/>
          <w:b/>
          <w:sz w:val="28"/>
        </w:rPr>
      </w:pPr>
      <w:r w:rsidRPr="00EF33A6">
        <w:rPr>
          <w:rFonts w:ascii="Comic Sans MS" w:hAnsi="Comic Sans MS"/>
          <w:b/>
          <w:sz w:val="28"/>
        </w:rPr>
        <w:t>Task 1:</w:t>
      </w:r>
    </w:p>
    <w:p w:rsidR="00EF33A6" w:rsidRDefault="00EF33A6" w:rsidP="00EF33A6">
      <w:pPr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 xml:space="preserve">Calculate the total surface area to be painted. </w:t>
      </w:r>
    </w:p>
    <w:p w:rsidR="00EF33A6" w:rsidRDefault="00EF33A6" w:rsidP="00EF33A6">
      <w:pPr>
        <w:rPr>
          <w:rFonts w:ascii="Comic Sans MS" w:hAnsi="Comic Sans MS"/>
          <w:sz w:val="28"/>
        </w:rPr>
      </w:pPr>
    </w:p>
    <w:p w:rsidR="00EF33A6" w:rsidRPr="00EF33A6" w:rsidRDefault="00EF33A6" w:rsidP="00EF33A6">
      <w:pPr>
        <w:rPr>
          <w:rFonts w:ascii="Comic Sans MS" w:hAnsi="Comic Sans MS"/>
          <w:b/>
          <w:sz w:val="28"/>
        </w:rPr>
      </w:pPr>
      <w:r w:rsidRPr="00EF33A6">
        <w:rPr>
          <w:rFonts w:ascii="Comic Sans MS" w:hAnsi="Comic Sans MS"/>
          <w:b/>
          <w:sz w:val="28"/>
        </w:rPr>
        <w:t>EXTENSION</w:t>
      </w:r>
    </w:p>
    <w:p w:rsidR="00EF33A6" w:rsidRPr="00EF33A6" w:rsidRDefault="00EF33A6" w:rsidP="00EF33A6">
      <w:pPr>
        <w:rPr>
          <w:rFonts w:ascii="Comic Sans MS" w:hAnsi="Comic Sans MS"/>
          <w:b/>
          <w:sz w:val="28"/>
        </w:rPr>
      </w:pPr>
      <w:r w:rsidRPr="00EF33A6">
        <w:rPr>
          <w:rFonts w:ascii="Comic Sans MS" w:hAnsi="Comic Sans MS"/>
          <w:b/>
          <w:sz w:val="28"/>
        </w:rPr>
        <w:t>Task 2:</w:t>
      </w:r>
    </w:p>
    <w:p w:rsidR="00EF33A6" w:rsidRDefault="00EF33A6" w:rsidP="00EF33A6">
      <w:pPr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>Each tin of paint covers 12m</w:t>
      </w:r>
      <w:r>
        <w:rPr>
          <w:rFonts w:ascii="Comic Sans MS" w:hAnsi="Comic Sans MS"/>
          <w:sz w:val="28"/>
          <w:vertAlign w:val="superscript"/>
        </w:rPr>
        <w:t>2</w:t>
      </w:r>
      <w:r>
        <w:rPr>
          <w:rFonts w:ascii="Comic Sans MS" w:hAnsi="Comic Sans MS"/>
          <w:sz w:val="28"/>
        </w:rPr>
        <w:t xml:space="preserve"> of surface, how many tins of paint will I need?</w:t>
      </w:r>
    </w:p>
    <w:p w:rsidR="00AE09D6" w:rsidRDefault="00AE09D6" w:rsidP="00EF33A6">
      <w:pPr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>How much paint is left over?</w:t>
      </w:r>
    </w:p>
    <w:p w:rsidR="00EF33A6" w:rsidRDefault="00EF33A6" w:rsidP="00EF33A6">
      <w:pPr>
        <w:rPr>
          <w:rFonts w:ascii="Comic Sans MS" w:hAnsi="Comic Sans MS"/>
          <w:sz w:val="28"/>
        </w:rPr>
      </w:pPr>
    </w:p>
    <w:p w:rsidR="00EF33A6" w:rsidRPr="00EF33A6" w:rsidRDefault="00EF33A6" w:rsidP="00EF33A6">
      <w:pPr>
        <w:rPr>
          <w:rFonts w:ascii="Comic Sans MS" w:hAnsi="Comic Sans MS"/>
          <w:b/>
          <w:sz w:val="28"/>
        </w:rPr>
      </w:pPr>
      <w:r w:rsidRPr="00EF33A6">
        <w:rPr>
          <w:rFonts w:ascii="Comic Sans MS" w:hAnsi="Comic Sans MS"/>
          <w:b/>
          <w:sz w:val="28"/>
        </w:rPr>
        <w:t>Task 3:</w:t>
      </w:r>
    </w:p>
    <w:p w:rsidR="00EF33A6" w:rsidRPr="00EF33A6" w:rsidRDefault="00EF33A6" w:rsidP="00EF33A6">
      <w:pPr>
        <w:rPr>
          <w:rFonts w:ascii="Comic Sans MS" w:hAnsi="Comic Sans MS"/>
          <w:sz w:val="28"/>
        </w:rPr>
      </w:pPr>
      <w:r>
        <w:rPr>
          <w:rFonts w:ascii="Comic Sans MS" w:hAnsi="Comic Sans MS"/>
          <w:sz w:val="28"/>
        </w:rPr>
        <w:t>Ea</w:t>
      </w:r>
      <w:bookmarkStart w:id="0" w:name="_GoBack"/>
      <w:bookmarkEnd w:id="0"/>
      <w:r>
        <w:rPr>
          <w:rFonts w:ascii="Comic Sans MS" w:hAnsi="Comic Sans MS"/>
          <w:sz w:val="28"/>
        </w:rPr>
        <w:t xml:space="preserve">ch tin of paint cost £11.  How much will it cost me to paint this room?  </w:t>
      </w:r>
    </w:p>
    <w:sectPr w:rsidR="00EF33A6" w:rsidRPr="00EF33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33A6"/>
    <w:rsid w:val="0002490A"/>
    <w:rsid w:val="00462E10"/>
    <w:rsid w:val="007F08A9"/>
    <w:rsid w:val="00AE09D6"/>
    <w:rsid w:val="00EE7A30"/>
    <w:rsid w:val="00EF3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F2303EA2</Template>
  <TotalTime>18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</dc:creator>
  <cp:lastModifiedBy>PMurphy</cp:lastModifiedBy>
  <cp:revision>4</cp:revision>
  <cp:lastPrinted>2013-05-13T06:55:00Z</cp:lastPrinted>
  <dcterms:created xsi:type="dcterms:W3CDTF">2013-05-11T23:15:00Z</dcterms:created>
  <dcterms:modified xsi:type="dcterms:W3CDTF">2013-05-13T07:03:00Z</dcterms:modified>
</cp:coreProperties>
</file>