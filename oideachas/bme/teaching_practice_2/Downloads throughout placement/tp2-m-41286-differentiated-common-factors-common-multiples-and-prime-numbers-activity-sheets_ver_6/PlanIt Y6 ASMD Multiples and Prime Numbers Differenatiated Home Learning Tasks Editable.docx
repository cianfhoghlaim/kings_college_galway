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631D84" w14:textId="3F4A5F28" w:rsidR="00E75CC9" w:rsidRDefault="00E67E95" w:rsidP="004E5017">
      <w:pPr>
        <w:sectPr w:rsidR="00E75CC9" w:rsidSect="00B8626B">
          <w:headerReference w:type="default" r:id="rId8"/>
          <w:footerReference w:type="default" r:id="rId9"/>
          <w:pgSz w:w="11906" w:h="16838" w:code="9"/>
          <w:pgMar w:top="567" w:right="567" w:bottom="1361" w:left="567" w:header="567" w:footer="0" w:gutter="0"/>
          <w:cols w:space="708"/>
          <w:docGrid w:linePitch="360"/>
        </w:sect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A120805" wp14:editId="77B05792">
                <wp:simplePos x="0" y="0"/>
                <wp:positionH relativeFrom="margin">
                  <wp:posOffset>521970</wp:posOffset>
                </wp:positionH>
                <wp:positionV relativeFrom="paragraph">
                  <wp:posOffset>6931025</wp:posOffset>
                </wp:positionV>
                <wp:extent cx="395605" cy="387985"/>
                <wp:effectExtent l="0" t="0" r="23495" b="1206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B0541" w14:textId="4494AB48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120805" id="Text Box 2" o:spid="_x0000_s1026" style="position:absolute;left:0;text-align:left;margin-left:41.1pt;margin-top:545.75pt;width:31.15pt;height:30.5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" strokecolor="#1c1c1c [3213]" strokeweight="1pt">
                <v:stroke joinstyle="miter"/>
                <v:textbox inset="1mm,1mm,1mm,1mm">
                  <w:txbxContent>
                    <w:p w14:paraId="7B2B0541" w14:textId="4494AB48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53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ED515A5" wp14:editId="431C60F8">
                <wp:simplePos x="0" y="0"/>
                <wp:positionH relativeFrom="margin">
                  <wp:posOffset>1275080</wp:posOffset>
                </wp:positionH>
                <wp:positionV relativeFrom="paragraph">
                  <wp:posOffset>6933565</wp:posOffset>
                </wp:positionV>
                <wp:extent cx="395605" cy="387985"/>
                <wp:effectExtent l="0" t="0" r="23495" b="12065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ACA5D" w14:textId="27D43B44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147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515A5" id="_x0000_s1027" style="position:absolute;left:0;text-align:left;margin-left:100.4pt;margin-top:545.95pt;width:31.15pt;height:30.5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" strokecolor="#1c1c1c [3213]" strokeweight="1pt">
                <v:stroke joinstyle="miter"/>
                <v:textbox inset="0,1mm,0,1mm">
                  <w:txbxContent>
                    <w:p w14:paraId="064ACA5D" w14:textId="27D43B44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147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75E68C9" wp14:editId="32C0D759">
                <wp:simplePos x="0" y="0"/>
                <wp:positionH relativeFrom="margin">
                  <wp:posOffset>2027555</wp:posOffset>
                </wp:positionH>
                <wp:positionV relativeFrom="paragraph">
                  <wp:posOffset>6936105</wp:posOffset>
                </wp:positionV>
                <wp:extent cx="395605" cy="387985"/>
                <wp:effectExtent l="0" t="0" r="23495" b="12065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56998" w14:textId="01B92F2C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163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E68C9" id="_x0000_s1028" style="position:absolute;left:0;text-align:left;margin-left:159.65pt;margin-top:546.15pt;width:31.15pt;height:30.5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" strokecolor="#1c1c1c [3213]" strokeweight="1pt">
                <v:stroke joinstyle="miter"/>
                <v:textbox inset="0,1mm,0,1mm">
                  <w:txbxContent>
                    <w:p w14:paraId="43556998" w14:textId="01B92F2C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163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BE6A79A" wp14:editId="2B122F39">
                <wp:simplePos x="0" y="0"/>
                <wp:positionH relativeFrom="margin">
                  <wp:posOffset>2773680</wp:posOffset>
                </wp:positionH>
                <wp:positionV relativeFrom="paragraph">
                  <wp:posOffset>6930864</wp:posOffset>
                </wp:positionV>
                <wp:extent cx="395605" cy="387985"/>
                <wp:effectExtent l="0" t="0" r="23495" b="1206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E50F9" w14:textId="2DDF3018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171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E6A79A" id="_x0000_s1029" style="position:absolute;left:0;text-align:left;margin-left:218.4pt;margin-top:545.75pt;width:31.15pt;height:30.5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" strokecolor="#1c1c1c [3213]" strokeweight="1pt">
                <v:stroke joinstyle="miter"/>
                <v:textbox inset="1mm,1mm,1mm,1mm">
                  <w:txbxContent>
                    <w:p w14:paraId="02EE50F9" w14:textId="2DDF3018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171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F52DFBD" wp14:editId="73AA78E4">
                <wp:simplePos x="0" y="0"/>
                <wp:positionH relativeFrom="margin">
                  <wp:posOffset>520700</wp:posOffset>
                </wp:positionH>
                <wp:positionV relativeFrom="paragraph">
                  <wp:posOffset>6350000</wp:posOffset>
                </wp:positionV>
                <wp:extent cx="395605" cy="387985"/>
                <wp:effectExtent l="0" t="0" r="23495" b="1206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90368" w14:textId="366246A6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134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52DFBD" id="_x0000_s1030" style="position:absolute;left:0;text-align:left;margin-left:41pt;margin-top:500pt;width:31.15pt;height:30.5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" strokecolor="#1c1c1c [3213]" strokeweight="1pt">
                <v:stroke joinstyle="miter"/>
                <v:textbox inset="0,1mm,0,1mm">
                  <w:txbxContent>
                    <w:p w14:paraId="53D90368" w14:textId="366246A6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134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98E1E7F" wp14:editId="6DECC533">
                <wp:simplePos x="0" y="0"/>
                <wp:positionH relativeFrom="margin">
                  <wp:posOffset>1273810</wp:posOffset>
                </wp:positionH>
                <wp:positionV relativeFrom="paragraph">
                  <wp:posOffset>6352540</wp:posOffset>
                </wp:positionV>
                <wp:extent cx="395605" cy="387985"/>
                <wp:effectExtent l="0" t="0" r="23495" b="1206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C3FB7" w14:textId="1D6A9437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8E1E7F" id="_x0000_s1031" style="position:absolute;left:0;text-align:left;margin-left:100.3pt;margin-top:500.2pt;width:31.15pt;height:30.5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11KgIAAFA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" strokecolor="#1c1c1c [3213]" strokeweight="1pt">
                <v:stroke joinstyle="miter"/>
                <v:textbox inset="1mm,1mm,1mm,1mm">
                  <w:txbxContent>
                    <w:p w14:paraId="757C3FB7" w14:textId="1D6A9437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121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FC3352C" wp14:editId="2F5637D4">
                <wp:simplePos x="0" y="0"/>
                <wp:positionH relativeFrom="margin">
                  <wp:posOffset>2026285</wp:posOffset>
                </wp:positionH>
                <wp:positionV relativeFrom="paragraph">
                  <wp:posOffset>6355080</wp:posOffset>
                </wp:positionV>
                <wp:extent cx="395605" cy="387985"/>
                <wp:effectExtent l="0" t="0" r="23495" b="12065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B5197" w14:textId="4D7D6465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85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C3352C" id="_x0000_s1032" style="position:absolute;left:0;text-align:left;margin-left:159.55pt;margin-top:500.4pt;width:31.15pt;height:30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" strokecolor="#1c1c1c [3213]" strokeweight="1pt">
                <v:stroke joinstyle="miter"/>
                <v:textbox inset="1mm,1mm,1mm,1mm">
                  <w:txbxContent>
                    <w:p w14:paraId="740B5197" w14:textId="4D7D6465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85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FA140B9" wp14:editId="19A89510">
                <wp:simplePos x="0" y="0"/>
                <wp:positionH relativeFrom="margin">
                  <wp:posOffset>2772780</wp:posOffset>
                </wp:positionH>
                <wp:positionV relativeFrom="paragraph">
                  <wp:posOffset>6349545</wp:posOffset>
                </wp:positionV>
                <wp:extent cx="395605" cy="387985"/>
                <wp:effectExtent l="0" t="0" r="23495" b="12065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55A06" w14:textId="666B06E5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73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140B9" id="_x0000_s1033" style="position:absolute;left:0;text-align:left;margin-left:218.35pt;margin-top:499.95pt;width:31.15pt;height:30.5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25F55A06" w14:textId="666B06E5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73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F900C87" wp14:editId="736B4081">
                <wp:simplePos x="0" y="0"/>
                <wp:positionH relativeFrom="margin">
                  <wp:posOffset>2770505</wp:posOffset>
                </wp:positionH>
                <wp:positionV relativeFrom="paragraph">
                  <wp:posOffset>5801360</wp:posOffset>
                </wp:positionV>
                <wp:extent cx="395605" cy="387985"/>
                <wp:effectExtent l="0" t="0" r="23495" b="1206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3DFCB" w14:textId="4982F4E8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00C87" id="_x0000_s1034" style="position:absolute;left:0;text-align:left;margin-left:218.15pt;margin-top:456.8pt;width:31.15pt;height:30.5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" strokecolor="#1c1c1c [3213]" strokeweight="1pt">
                <v:stroke joinstyle="miter"/>
                <v:textbox inset="1mm,1mm,1mm,1mm">
                  <w:txbxContent>
                    <w:p w14:paraId="6CC3DFCB" w14:textId="4982F4E8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21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5C11957" wp14:editId="74968FD1">
                <wp:simplePos x="0" y="0"/>
                <wp:positionH relativeFrom="margin">
                  <wp:posOffset>2024380</wp:posOffset>
                </wp:positionH>
                <wp:positionV relativeFrom="paragraph">
                  <wp:posOffset>5807075</wp:posOffset>
                </wp:positionV>
                <wp:extent cx="395605" cy="387985"/>
                <wp:effectExtent l="0" t="0" r="23495" b="12065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F8537" w14:textId="1464FA94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C11957" id="_x0000_s1035" style="position:absolute;left:0;text-align:left;margin-left:159.4pt;margin-top:457.25pt;width:31.15pt;height:30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" strokecolor="#1c1c1c [3213]" strokeweight="1pt">
                <v:stroke joinstyle="miter"/>
                <v:textbox inset="1mm,1mm,1mm,1mm">
                  <w:txbxContent>
                    <w:p w14:paraId="2E4F8537" w14:textId="1464FA94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32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1EE2BE7" wp14:editId="4F1847FA">
                <wp:simplePos x="0" y="0"/>
                <wp:positionH relativeFrom="margin">
                  <wp:posOffset>1271905</wp:posOffset>
                </wp:positionH>
                <wp:positionV relativeFrom="paragraph">
                  <wp:posOffset>5804535</wp:posOffset>
                </wp:positionV>
                <wp:extent cx="395605" cy="387985"/>
                <wp:effectExtent l="0" t="0" r="23495" b="1206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94B3E" w14:textId="5D3305E1" w:rsidR="00E67E95" w:rsidRDefault="00E67E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59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EE2BE7" id="_x0000_s1036" style="position:absolute;left:0;text-align:left;margin-left:100.15pt;margin-top:457.05pt;width:31.15pt;height:30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o2Kw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67894B3E" w14:textId="5D3305E1" w:rsidR="00E67E95" w:rsidRDefault="00E67E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59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962814F" wp14:editId="718E0FD1">
                <wp:simplePos x="0" y="0"/>
                <wp:positionH relativeFrom="margin">
                  <wp:posOffset>518795</wp:posOffset>
                </wp:positionH>
                <wp:positionV relativeFrom="paragraph">
                  <wp:posOffset>5801995</wp:posOffset>
                </wp:positionV>
                <wp:extent cx="395605" cy="387985"/>
                <wp:effectExtent l="0" t="0" r="23495" b="1206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F02C8" w14:textId="7AE8D743" w:rsidR="00E7021E" w:rsidRDefault="00E7021E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2814F" id="_x0000_s1037" style="position:absolute;left:0;text-align:left;margin-left:40.85pt;margin-top:456.85pt;width:31.15pt;height:30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aQMKw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58DF02C8" w14:textId="7AE8D743" w:rsidR="00E7021E" w:rsidRDefault="00E7021E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45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EA6BA4" wp14:editId="7201C87F">
                <wp:simplePos x="0" y="0"/>
                <wp:positionH relativeFrom="column">
                  <wp:posOffset>117627</wp:posOffset>
                </wp:positionH>
                <wp:positionV relativeFrom="paragraph">
                  <wp:posOffset>4987859</wp:posOffset>
                </wp:positionV>
                <wp:extent cx="2872853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85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32F57" id="Straight Connector 2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25pt,392.75pt" to="235.45pt,3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2EA482" wp14:editId="4975AED7">
                <wp:simplePos x="0" y="0"/>
                <wp:positionH relativeFrom="column">
                  <wp:posOffset>4601210</wp:posOffset>
                </wp:positionH>
                <wp:positionV relativeFrom="paragraph">
                  <wp:posOffset>3769995</wp:posOffset>
                </wp:positionV>
                <wp:extent cx="1384935" cy="6350"/>
                <wp:effectExtent l="0" t="0" r="24765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0C7C8" id="Straight Connector 2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3pt,296.85pt" to="471.35pt,2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958B95" wp14:editId="42C14DF0">
                <wp:simplePos x="0" y="0"/>
                <wp:positionH relativeFrom="column">
                  <wp:posOffset>4603115</wp:posOffset>
                </wp:positionH>
                <wp:positionV relativeFrom="paragraph">
                  <wp:posOffset>4072255</wp:posOffset>
                </wp:positionV>
                <wp:extent cx="1384935" cy="6350"/>
                <wp:effectExtent l="0" t="0" r="24765" b="317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828A9" id="Straight Connector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45pt,320.65pt" to="471.5pt,3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706110" wp14:editId="0CD7D63E">
                <wp:simplePos x="0" y="0"/>
                <wp:positionH relativeFrom="column">
                  <wp:posOffset>4599201</wp:posOffset>
                </wp:positionH>
                <wp:positionV relativeFrom="paragraph">
                  <wp:posOffset>4378865</wp:posOffset>
                </wp:positionV>
                <wp:extent cx="1384935" cy="6350"/>
                <wp:effectExtent l="0" t="0" r="24765" b="317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BF4EB" id="Straight Connector 2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15pt,344.8pt" to="471.2pt,3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8150E6" wp14:editId="4F42CB22">
                <wp:simplePos x="0" y="0"/>
                <wp:positionH relativeFrom="column">
                  <wp:posOffset>4606290</wp:posOffset>
                </wp:positionH>
                <wp:positionV relativeFrom="paragraph">
                  <wp:posOffset>2887980</wp:posOffset>
                </wp:positionV>
                <wp:extent cx="1384935" cy="6350"/>
                <wp:effectExtent l="0" t="0" r="24765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B14F8" id="Straight Connector 2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7pt,227.4pt" to="471.75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3A823B" wp14:editId="5077C38C">
                <wp:simplePos x="0" y="0"/>
                <wp:positionH relativeFrom="column">
                  <wp:posOffset>4608195</wp:posOffset>
                </wp:positionH>
                <wp:positionV relativeFrom="paragraph">
                  <wp:posOffset>3190240</wp:posOffset>
                </wp:positionV>
                <wp:extent cx="1384935" cy="6350"/>
                <wp:effectExtent l="0" t="0" r="24765" b="317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ECAA4" id="Straight Connector 2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85pt,251.2pt" to="471.9pt,2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92B272" wp14:editId="1D95B6CA">
                <wp:simplePos x="0" y="0"/>
                <wp:positionH relativeFrom="column">
                  <wp:posOffset>4603816</wp:posOffset>
                </wp:positionH>
                <wp:positionV relativeFrom="paragraph">
                  <wp:posOffset>3496585</wp:posOffset>
                </wp:positionV>
                <wp:extent cx="1384935" cy="6350"/>
                <wp:effectExtent l="0" t="0" r="24765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4C315" id="Straight Connector 2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5pt,275.3pt" to="471.55pt,2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F62DFD" wp14:editId="13923090">
                <wp:simplePos x="0" y="0"/>
                <wp:positionH relativeFrom="column">
                  <wp:posOffset>4642485</wp:posOffset>
                </wp:positionH>
                <wp:positionV relativeFrom="paragraph">
                  <wp:posOffset>2306955</wp:posOffset>
                </wp:positionV>
                <wp:extent cx="1384935" cy="6350"/>
                <wp:effectExtent l="0" t="0" r="24765" b="317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93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D2E6D" id="Straight Connector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55pt,181.65pt" to="474.6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F0635" wp14:editId="6A5DBB3C">
                <wp:simplePos x="0" y="0"/>
                <wp:positionH relativeFrom="column">
                  <wp:posOffset>4646930</wp:posOffset>
                </wp:positionH>
                <wp:positionV relativeFrom="paragraph">
                  <wp:posOffset>2000885</wp:posOffset>
                </wp:positionV>
                <wp:extent cx="1385247" cy="6824"/>
                <wp:effectExtent l="0" t="0" r="24765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247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32AF4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9pt,157.55pt" to="474.95pt,1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93137" wp14:editId="28E4CC1B">
                <wp:simplePos x="0" y="0"/>
                <wp:positionH relativeFrom="column">
                  <wp:posOffset>4645025</wp:posOffset>
                </wp:positionH>
                <wp:positionV relativeFrom="paragraph">
                  <wp:posOffset>1698625</wp:posOffset>
                </wp:positionV>
                <wp:extent cx="1385247" cy="6824"/>
                <wp:effectExtent l="0" t="0" r="24765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247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A0562" id="Straight Connector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75pt,133.75pt" to="474.8pt,1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586016C" wp14:editId="77211018">
                <wp:simplePos x="0" y="0"/>
                <wp:positionH relativeFrom="margin">
                  <wp:posOffset>396875</wp:posOffset>
                </wp:positionH>
                <wp:positionV relativeFrom="paragraph">
                  <wp:posOffset>4141470</wp:posOffset>
                </wp:positionV>
                <wp:extent cx="340360" cy="316230"/>
                <wp:effectExtent l="0" t="0" r="21590" b="2667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53C52" w14:textId="46017DA3" w:rsidR="00E7021E" w:rsidRPr="00E7021E" w:rsidRDefault="00E7021E" w:rsidP="00E7021E">
                            <w:pPr>
                              <w:spacing w:after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7021E">
                              <w:rPr>
                                <w:color w:val="292627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72000" tIns="45720" rIns="7200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6016C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left:0;text-align:left;margin-left:31.25pt;margin-top:326.1pt;width:26.8pt;height:24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" strokecolor="#1c1c1c [3213]" strokeweight="1pt">
                <v:textbox inset="2mm,,2mm">
                  <w:txbxContent>
                    <w:p w14:paraId="0C253C52" w14:textId="46017DA3" w:rsidR="00E7021E" w:rsidRPr="00E7021E" w:rsidRDefault="00E7021E" w:rsidP="00E7021E">
                      <w:pPr>
                        <w:spacing w:after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E7021E">
                        <w:rPr>
                          <w:color w:val="292627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D9395B" wp14:editId="49FF32E0">
                <wp:simplePos x="0" y="0"/>
                <wp:positionH relativeFrom="margin">
                  <wp:posOffset>2867025</wp:posOffset>
                </wp:positionH>
                <wp:positionV relativeFrom="paragraph">
                  <wp:posOffset>4141470</wp:posOffset>
                </wp:positionV>
                <wp:extent cx="334010" cy="334010"/>
                <wp:effectExtent l="0" t="0" r="27940" b="2794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E33D6" w14:textId="67B964CB" w:rsidR="00E7021E" w:rsidRPr="00E7021E" w:rsidRDefault="00E7021E" w:rsidP="00E7021E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7021E">
                              <w:rPr>
                                <w:color w:val="292627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395B" id="_x0000_s1039" type="#_x0000_t202" style="position:absolute;left:0;text-align:left;margin-left:225.75pt;margin-top:326.1pt;width:26.3pt;height:26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" strokecolor="#1c1c1c [3213]" strokeweight="1pt">
                <v:textbox inset="2mm,1mm,2mm,1mm">
                  <w:txbxContent>
                    <w:p w14:paraId="21FE33D6" w14:textId="67B964CB" w:rsidR="00E7021E" w:rsidRPr="00E7021E" w:rsidRDefault="00E7021E" w:rsidP="00E7021E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7021E">
                        <w:rPr>
                          <w:color w:val="292627"/>
                          <w:sz w:val="22"/>
                          <w:szCs w:val="22"/>
                        </w:rP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D3E7577" wp14:editId="2DCB5718">
                <wp:simplePos x="0" y="0"/>
                <wp:positionH relativeFrom="margin">
                  <wp:posOffset>464981</wp:posOffset>
                </wp:positionH>
                <wp:positionV relativeFrom="paragraph">
                  <wp:posOffset>2713990</wp:posOffset>
                </wp:positionV>
                <wp:extent cx="286385" cy="1404620"/>
                <wp:effectExtent l="0" t="0" r="18415" b="266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85D09" w14:textId="3B1A5F98" w:rsidR="00E7021E" w:rsidRPr="00E7021E" w:rsidRDefault="00E7021E" w:rsidP="00E7021E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7021E">
                              <w:rPr>
                                <w:color w:val="292627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3E7577" id="_x0000_s1040" type="#_x0000_t202" style="position:absolute;left:0;text-align:left;margin-left:36.6pt;margin-top:213.7pt;width:22.5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" strokecolor="#1c1c1c [3213]" strokeweight="1pt">
                <v:textbox style="mso-fit-shape-to-text:t">
                  <w:txbxContent>
                    <w:p w14:paraId="0A485D09" w14:textId="3B1A5F98" w:rsidR="00E7021E" w:rsidRPr="00E7021E" w:rsidRDefault="00E7021E" w:rsidP="00E7021E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7021E">
                        <w:rPr>
                          <w:color w:val="292627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F3F2FD7" wp14:editId="6CD8F979">
                <wp:simplePos x="0" y="0"/>
                <wp:positionH relativeFrom="margin">
                  <wp:posOffset>2916716</wp:posOffset>
                </wp:positionH>
                <wp:positionV relativeFrom="paragraph">
                  <wp:posOffset>2709545</wp:posOffset>
                </wp:positionV>
                <wp:extent cx="286385" cy="1404620"/>
                <wp:effectExtent l="0" t="0" r="18415" b="266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8DED7" w14:textId="5C4108F5" w:rsidR="00E7021E" w:rsidRPr="00E7021E" w:rsidRDefault="00E7021E" w:rsidP="00E7021E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7021E">
                              <w:rPr>
                                <w:color w:val="292627"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3F2FD7" id="_x0000_s1041" type="#_x0000_t202" style="position:absolute;left:0;text-align:left;margin-left:229.65pt;margin-top:213.35pt;width:22.5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" strokecolor="#1c1c1c [3213]" strokeweight="1pt">
                <v:textbox style="mso-fit-shape-to-text:t">
                  <w:txbxContent>
                    <w:p w14:paraId="6B68DED7" w14:textId="5C4108F5" w:rsidR="00E7021E" w:rsidRPr="00E7021E" w:rsidRDefault="00E7021E" w:rsidP="00E7021E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7021E">
                        <w:rPr>
                          <w:color w:val="292627"/>
                          <w:sz w:val="22"/>
                          <w:szCs w:val="22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B0C7E" wp14:editId="228775DC">
                <wp:simplePos x="0" y="0"/>
                <wp:positionH relativeFrom="column">
                  <wp:posOffset>600075</wp:posOffset>
                </wp:positionH>
                <wp:positionV relativeFrom="paragraph">
                  <wp:posOffset>2865120</wp:posOffset>
                </wp:positionV>
                <wp:extent cx="2451735" cy="1474470"/>
                <wp:effectExtent l="0" t="0" r="24765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1735" cy="1474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E7859" id="Straight Connector 1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225.6pt" to="240.3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7D5679" wp14:editId="41C149D8">
                <wp:simplePos x="0" y="0"/>
                <wp:positionH relativeFrom="column">
                  <wp:posOffset>600075</wp:posOffset>
                </wp:positionH>
                <wp:positionV relativeFrom="paragraph">
                  <wp:posOffset>2861310</wp:posOffset>
                </wp:positionV>
                <wp:extent cx="2461260" cy="1478280"/>
                <wp:effectExtent l="0" t="0" r="34290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14782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52E40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225.3pt" to="241.05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" strokecolor="#1c1c1c [3213]" strokeweight=".5pt">
                <v:stroke joinstyle="miter"/>
              </v:lin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A73F8" wp14:editId="2F3AC3E7">
                <wp:simplePos x="0" y="0"/>
                <wp:positionH relativeFrom="column">
                  <wp:posOffset>601980</wp:posOffset>
                </wp:positionH>
                <wp:positionV relativeFrom="paragraph">
                  <wp:posOffset>2863215</wp:posOffset>
                </wp:positionV>
                <wp:extent cx="2447925" cy="14763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48AAC" id="Rectangle 9" o:spid="_x0000_s1026" style="position:absolute;margin-left:47.4pt;margin-top:225.45pt;width:192.75pt;height:11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" filled="f" strokecolor="#1c1c1c [3213]" strokeweight="1pt"/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FDBA76" wp14:editId="7C7A45FD">
                <wp:simplePos x="0" y="0"/>
                <wp:positionH relativeFrom="margin">
                  <wp:align>right</wp:align>
                </wp:positionH>
                <wp:positionV relativeFrom="paragraph">
                  <wp:posOffset>1501140</wp:posOffset>
                </wp:positionV>
                <wp:extent cx="6810375" cy="4200525"/>
                <wp:effectExtent l="0" t="0" r="9525" b="952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420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21238" w14:textId="5C1CE4DB" w:rsidR="00E7021E" w:rsidRDefault="00E7021E" w:rsidP="00E7021E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>1)</w:t>
                            </w: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ab/>
                              <w:t xml:space="preserve">a) </w:t>
                            </w: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What is the highest common factor of 24 and 36? </w:t>
                            </w:r>
                            <w:r w:rsidRPr="00E7021E"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  <w:u w:val="single"/>
                              </w:rPr>
                              <w:t xml:space="preserve">      </w:t>
                            </w:r>
                            <w:r w:rsidRPr="00E7021E"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                                 </w:t>
                            </w:r>
                          </w:p>
                          <w:p w14:paraId="73D1EAB9" w14:textId="77777777" w:rsidR="00E7021E" w:rsidRDefault="00E7021E" w:rsidP="00E7021E">
                            <w:pPr>
                              <w:pStyle w:val="Pa1"/>
                              <w:spacing w:after="160"/>
                              <w:ind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b) What is the highest common factor of 21 and 54? </w:t>
                            </w:r>
                          </w:p>
                          <w:p w14:paraId="5726A920" w14:textId="77777777" w:rsidR="00E7021E" w:rsidRDefault="00E7021E" w:rsidP="00E7021E">
                            <w:pPr>
                              <w:pStyle w:val="Pa1"/>
                              <w:spacing w:after="160"/>
                              <w:ind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c) What is the highest common factor of 19 and 48? </w:t>
                            </w:r>
                          </w:p>
                          <w:p w14:paraId="01331C73" w14:textId="77777777" w:rsidR="00E7021E" w:rsidRDefault="00E7021E" w:rsidP="00E7021E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2) Work out the lowest common multiple of each pair of linked numbers. </w:t>
                            </w:r>
                          </w:p>
                          <w:p w14:paraId="20D729DE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2 and 6 </w:t>
                            </w:r>
                          </w:p>
                          <w:p w14:paraId="796DE511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6 and 10 </w:t>
                            </w:r>
                          </w:p>
                          <w:p w14:paraId="07F9A418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6 and 12 </w:t>
                            </w:r>
                          </w:p>
                          <w:p w14:paraId="0F18DF99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2 and 10 </w:t>
                            </w:r>
                          </w:p>
                          <w:p w14:paraId="4846B0DF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10 and 12 </w:t>
                            </w:r>
                          </w:p>
                          <w:p w14:paraId="5AFC2F01" w14:textId="77777777" w:rsidR="00E7021E" w:rsidRDefault="00E7021E" w:rsidP="00E7021E">
                            <w:pPr>
                              <w:pStyle w:val="Pa1"/>
                              <w:spacing w:after="160"/>
                              <w:ind w:left="5040" w:firstLine="72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2 and 12 </w:t>
                            </w:r>
                          </w:p>
                          <w:p w14:paraId="17A42AF5" w14:textId="5B8487CA" w:rsidR="00E7021E" w:rsidRDefault="00E7021E" w:rsidP="00E7021E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Which pairs of numbers have the same lowest common multiple? </w:t>
                            </w:r>
                          </w:p>
                          <w:p w14:paraId="065A2F3F" w14:textId="77777777" w:rsidR="00E7021E" w:rsidRPr="00E7021E" w:rsidRDefault="00E7021E" w:rsidP="00E7021E"/>
                          <w:p w14:paraId="1010BA92" w14:textId="77777777" w:rsidR="00E7021E" w:rsidRDefault="00E7021E" w:rsidP="00E7021E">
                            <w:pPr>
                              <w:pStyle w:val="Pa13"/>
                              <w:spacing w:after="160"/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Twinkl"/>
                                <w:color w:val="292627"/>
                                <w:sz w:val="26"/>
                                <w:szCs w:val="26"/>
                              </w:rPr>
                              <w:t xml:space="preserve">3) Oh no! The maths machine has broken! Can you help identify the prime numbers by circling the correct balls? </w:t>
                            </w:r>
                          </w:p>
                          <w:p w14:paraId="7422EB58" w14:textId="6CD2240A" w:rsidR="00E7021E" w:rsidRDefault="00E7021E" w:rsidP="00E7021E">
                            <w:pPr>
                              <w:jc w:val="center"/>
                            </w:pPr>
                            <w:r>
                              <w:rPr>
                                <w:rStyle w:val="A4"/>
                              </w:rPr>
                              <w:t>Maths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DBA76" id="_x0000_s1042" type="#_x0000_t202" style="position:absolute;left:0;text-align:left;margin-left:485.05pt;margin-top:118.2pt;width:536.25pt;height:330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" stroked="f">
                <v:textbox>
                  <w:txbxContent>
                    <w:p w14:paraId="79921238" w14:textId="5C1CE4DB" w:rsidR="00E7021E" w:rsidRDefault="00E7021E" w:rsidP="00E7021E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>1)</w:t>
                      </w: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ab/>
                        <w:t xml:space="preserve">a) </w:t>
                      </w: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What is the highest common factor of 24 and 36? </w:t>
                      </w:r>
                      <w:r w:rsidRPr="00E7021E">
                        <w:rPr>
                          <w:rFonts w:cs="Twinkl"/>
                          <w:color w:val="292627"/>
                          <w:sz w:val="26"/>
                          <w:szCs w:val="26"/>
                          <w:u w:val="single"/>
                        </w:rPr>
                        <w:t xml:space="preserve">      </w:t>
                      </w:r>
                      <w:r w:rsidRPr="00E7021E"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                                 </w:t>
                      </w:r>
                    </w:p>
                    <w:p w14:paraId="73D1EAB9" w14:textId="77777777" w:rsidR="00E7021E" w:rsidRDefault="00E7021E" w:rsidP="00E7021E">
                      <w:pPr>
                        <w:pStyle w:val="Pa1"/>
                        <w:spacing w:after="160"/>
                        <w:ind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b) What is the highest common factor of 21 and 54? </w:t>
                      </w:r>
                    </w:p>
                    <w:p w14:paraId="5726A920" w14:textId="77777777" w:rsidR="00E7021E" w:rsidRDefault="00E7021E" w:rsidP="00E7021E">
                      <w:pPr>
                        <w:pStyle w:val="Pa1"/>
                        <w:spacing w:after="160"/>
                        <w:ind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c) What is the highest common factor of 19 and 48? </w:t>
                      </w:r>
                    </w:p>
                    <w:p w14:paraId="01331C73" w14:textId="77777777" w:rsidR="00E7021E" w:rsidRDefault="00E7021E" w:rsidP="00E7021E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2) Work out the lowest common multiple of each pair of linked numbers. </w:t>
                      </w:r>
                    </w:p>
                    <w:p w14:paraId="20D729DE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2 and 6 </w:t>
                      </w:r>
                    </w:p>
                    <w:p w14:paraId="796DE511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6 and 10 </w:t>
                      </w:r>
                    </w:p>
                    <w:p w14:paraId="07F9A418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6 and 12 </w:t>
                      </w:r>
                    </w:p>
                    <w:p w14:paraId="0F18DF99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2 and 10 </w:t>
                      </w:r>
                    </w:p>
                    <w:p w14:paraId="4846B0DF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10 and 12 </w:t>
                      </w:r>
                    </w:p>
                    <w:p w14:paraId="5AFC2F01" w14:textId="77777777" w:rsidR="00E7021E" w:rsidRDefault="00E7021E" w:rsidP="00E7021E">
                      <w:pPr>
                        <w:pStyle w:val="Pa1"/>
                        <w:spacing w:after="160"/>
                        <w:ind w:left="5040" w:firstLine="72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2 and 12 </w:t>
                      </w:r>
                    </w:p>
                    <w:p w14:paraId="17A42AF5" w14:textId="5B8487CA" w:rsidR="00E7021E" w:rsidRDefault="00E7021E" w:rsidP="00E7021E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Which pairs of numbers have the same lowest common multiple? </w:t>
                      </w:r>
                    </w:p>
                    <w:p w14:paraId="065A2F3F" w14:textId="77777777" w:rsidR="00E7021E" w:rsidRPr="00E7021E" w:rsidRDefault="00E7021E" w:rsidP="00E7021E"/>
                    <w:p w14:paraId="1010BA92" w14:textId="77777777" w:rsidR="00E7021E" w:rsidRDefault="00E7021E" w:rsidP="00E7021E">
                      <w:pPr>
                        <w:pStyle w:val="Pa13"/>
                        <w:spacing w:after="160"/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</w:pPr>
                      <w:r>
                        <w:rPr>
                          <w:rFonts w:cs="Twinkl"/>
                          <w:color w:val="292627"/>
                          <w:sz w:val="26"/>
                          <w:szCs w:val="26"/>
                        </w:rPr>
                        <w:t xml:space="preserve">3) Oh no! The maths machine has broken! Can you help identify the prime numbers by circling the correct balls? </w:t>
                      </w:r>
                    </w:p>
                    <w:p w14:paraId="7422EB58" w14:textId="6CD2240A" w:rsidR="00E7021E" w:rsidRDefault="00E7021E" w:rsidP="00E7021E">
                      <w:pPr>
                        <w:jc w:val="center"/>
                      </w:pPr>
                      <w:r>
                        <w:rPr>
                          <w:rStyle w:val="A4"/>
                        </w:rPr>
                        <w:t>Maths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021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E56529" wp14:editId="79DBE947">
                <wp:simplePos x="0" y="0"/>
                <wp:positionH relativeFrom="margin">
                  <wp:posOffset>267335</wp:posOffset>
                </wp:positionH>
                <wp:positionV relativeFrom="paragraph">
                  <wp:posOffset>672465</wp:posOffset>
                </wp:positionV>
                <wp:extent cx="629602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D13B8" w14:textId="3966AC83" w:rsidR="00E7021E" w:rsidRDefault="00E7021E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I can identify common factors, common multiples and prime numbers.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56529" id="_x0000_s1043" type="#_x0000_t202" style="position:absolute;left:0;text-align:left;margin-left:21.05pt;margin-top:52.95pt;width:495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" stroked="f">
                <v:textbox style="mso-fit-shape-to-text:t">
                  <w:txbxContent>
                    <w:p w14:paraId="3CCD13B8" w14:textId="3966AC83" w:rsidR="00E7021E" w:rsidRDefault="00E7021E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I can identify common factors, common multiples and prime numbers.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703D86" w14:textId="40E03A27" w:rsidR="009E4127" w:rsidRDefault="009E4127" w:rsidP="004E5017"/>
    <w:p w14:paraId="70F51F29" w14:textId="0AB052EC" w:rsidR="009E4127" w:rsidRPr="009E4127" w:rsidRDefault="009E4127" w:rsidP="009E4127"/>
    <w:p w14:paraId="06B94DCD" w14:textId="60FE7769" w:rsidR="009E4127" w:rsidRPr="009E4127" w:rsidRDefault="009E4127" w:rsidP="009E4127"/>
    <w:p w14:paraId="0DEA6627" w14:textId="22F282EA" w:rsidR="009E4127" w:rsidRPr="009E4127" w:rsidRDefault="009E4127" w:rsidP="009E4127"/>
    <w:p w14:paraId="745D8DE1" w14:textId="6FF5D209" w:rsidR="009E4127" w:rsidRPr="009E4127" w:rsidRDefault="006D7195" w:rsidP="009E41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6743400" wp14:editId="4C9BE13E">
                <wp:simplePos x="0" y="0"/>
                <wp:positionH relativeFrom="margin">
                  <wp:posOffset>718185</wp:posOffset>
                </wp:positionH>
                <wp:positionV relativeFrom="paragraph">
                  <wp:posOffset>224818</wp:posOffset>
                </wp:positionV>
                <wp:extent cx="6122035" cy="1001395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100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0B061" w14:textId="3BD42471" w:rsidR="006D7195" w:rsidRPr="006D7195" w:rsidRDefault="006D7195" w:rsidP="006D7195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</w:rPr>
                            </w:pP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>a) What is the highest common factor of 24 and 36?</w:t>
                            </w: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ab/>
                            </w:r>
                            <w:r w:rsidRPr="006D7195">
                              <w:rPr>
                                <w:rFonts w:cs="Twinkl"/>
                                <w:b/>
                                <w:bCs/>
                                <w:color w:val="292627"/>
                                <w:u w:val="single"/>
                              </w:rPr>
                              <w:t>12</w:t>
                            </w:r>
                            <w:r w:rsidRPr="006D7195">
                              <w:rPr>
                                <w:rFonts w:cs="Twinkl"/>
                                <w:color w:val="292627"/>
                                <w:u w:val="single"/>
                              </w:rPr>
                              <w:t xml:space="preserve">  </w:t>
                            </w: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 xml:space="preserve">                                 </w:t>
                            </w:r>
                          </w:p>
                          <w:p w14:paraId="6D586243" w14:textId="158D67E6" w:rsidR="006D7195" w:rsidRPr="006D7195" w:rsidRDefault="006D7195" w:rsidP="006D7195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</w:rPr>
                            </w:pP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>b) What is the highest common factor of 21 and 54?</w:t>
                            </w: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ab/>
                            </w:r>
                            <w:r w:rsidRPr="006D7195">
                              <w:rPr>
                                <w:rFonts w:cs="Twinkl"/>
                                <w:b/>
                                <w:bCs/>
                                <w:color w:val="292627"/>
                                <w:u w:val="single"/>
                              </w:rPr>
                              <w:t>3</w:t>
                            </w:r>
                          </w:p>
                          <w:p w14:paraId="2FDFCAC7" w14:textId="2B8F54F6" w:rsidR="006D7195" w:rsidRPr="006D7195" w:rsidRDefault="006D7195" w:rsidP="006D7195">
                            <w:pPr>
                              <w:pStyle w:val="Pa1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</w:rPr>
                            </w:pP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>c) What is the highest common factor of 19 and 48?</w:t>
                            </w: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ab/>
                            </w:r>
                            <w:r w:rsidRPr="006D7195">
                              <w:rPr>
                                <w:rFonts w:cs="Twinkl"/>
                                <w:b/>
                                <w:bCs/>
                                <w:color w:val="292627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43400" id="_x0000_s1044" type="#_x0000_t202" style="position:absolute;left:0;text-align:left;margin-left:56.55pt;margin-top:17.7pt;width:482.05pt;height:78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6nEAIAAPwDAAAOAAAAZHJzL2Uyb0RvYy54bWysU9uO2yAQfa/Uf0C8N74k2SZ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" filled="f" stroked="f">
                <v:textbox>
                  <w:txbxContent>
                    <w:p w14:paraId="1A60B061" w14:textId="3BD42471" w:rsidR="006D7195" w:rsidRPr="006D7195" w:rsidRDefault="006D7195" w:rsidP="006D7195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</w:rPr>
                      </w:pPr>
                      <w:r w:rsidRPr="006D7195">
                        <w:rPr>
                          <w:rFonts w:cs="Twinkl"/>
                          <w:color w:val="292627"/>
                        </w:rPr>
                        <w:t>a) What is the highest common factor of 24 and 36?</w:t>
                      </w:r>
                      <w:r w:rsidRPr="006D7195">
                        <w:rPr>
                          <w:rFonts w:cs="Twinkl"/>
                          <w:color w:val="292627"/>
                        </w:rPr>
                        <w:tab/>
                      </w:r>
                      <w:r w:rsidRPr="006D7195">
                        <w:rPr>
                          <w:rFonts w:cs="Twinkl"/>
                          <w:b/>
                          <w:bCs/>
                          <w:color w:val="292627"/>
                          <w:u w:val="single"/>
                        </w:rPr>
                        <w:t>12</w:t>
                      </w:r>
                      <w:r w:rsidRPr="006D7195">
                        <w:rPr>
                          <w:rFonts w:cs="Twinkl"/>
                          <w:color w:val="292627"/>
                          <w:u w:val="single"/>
                        </w:rPr>
                        <w:t xml:space="preserve">  </w:t>
                      </w:r>
                      <w:r w:rsidRPr="006D7195">
                        <w:rPr>
                          <w:rFonts w:cs="Twinkl"/>
                          <w:color w:val="292627"/>
                        </w:rPr>
                        <w:t xml:space="preserve">                                 </w:t>
                      </w:r>
                    </w:p>
                    <w:p w14:paraId="6D586243" w14:textId="158D67E6" w:rsidR="006D7195" w:rsidRPr="006D7195" w:rsidRDefault="006D7195" w:rsidP="006D7195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</w:rPr>
                      </w:pPr>
                      <w:r w:rsidRPr="006D7195">
                        <w:rPr>
                          <w:rFonts w:cs="Twinkl"/>
                          <w:color w:val="292627"/>
                        </w:rPr>
                        <w:t>b) What is the highest common factor of 21 and 54?</w:t>
                      </w:r>
                      <w:r w:rsidRPr="006D7195">
                        <w:rPr>
                          <w:rFonts w:cs="Twinkl"/>
                          <w:color w:val="292627"/>
                        </w:rPr>
                        <w:tab/>
                      </w:r>
                      <w:r w:rsidRPr="006D7195">
                        <w:rPr>
                          <w:rFonts w:cs="Twinkl"/>
                          <w:b/>
                          <w:bCs/>
                          <w:color w:val="292627"/>
                          <w:u w:val="single"/>
                        </w:rPr>
                        <w:t>3</w:t>
                      </w:r>
                    </w:p>
                    <w:p w14:paraId="2FDFCAC7" w14:textId="2B8F54F6" w:rsidR="006D7195" w:rsidRPr="006D7195" w:rsidRDefault="006D7195" w:rsidP="006D7195">
                      <w:pPr>
                        <w:pStyle w:val="Pa1"/>
                        <w:spacing w:after="160"/>
                        <w:jc w:val="both"/>
                        <w:rPr>
                          <w:rFonts w:cs="Twinkl"/>
                          <w:color w:val="292627"/>
                        </w:rPr>
                      </w:pPr>
                      <w:r w:rsidRPr="006D7195">
                        <w:rPr>
                          <w:rFonts w:cs="Twinkl"/>
                          <w:color w:val="292627"/>
                        </w:rPr>
                        <w:t>c) What is the highest common factor of 19 and 48?</w:t>
                      </w:r>
                      <w:r w:rsidRPr="006D7195">
                        <w:rPr>
                          <w:rFonts w:cs="Twinkl"/>
                          <w:color w:val="292627"/>
                        </w:rPr>
                        <w:tab/>
                      </w:r>
                      <w:r w:rsidRPr="006D7195">
                        <w:rPr>
                          <w:rFonts w:cs="Twinkl"/>
                          <w:b/>
                          <w:bCs/>
                          <w:color w:val="292627"/>
                          <w:u w:val="single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18D4EB" w14:textId="3F38A385" w:rsidR="009E4127" w:rsidRPr="009E4127" w:rsidRDefault="009E4127" w:rsidP="009E4127"/>
    <w:p w14:paraId="07AD0FAB" w14:textId="060A5E21" w:rsidR="009E4127" w:rsidRPr="009E4127" w:rsidRDefault="009E4127" w:rsidP="009E4127"/>
    <w:p w14:paraId="153ED3DD" w14:textId="79F3C91B" w:rsidR="009E4127" w:rsidRPr="009E4127" w:rsidRDefault="009E4127" w:rsidP="009E4127"/>
    <w:p w14:paraId="2652765D" w14:textId="62E389AF" w:rsidR="009E4127" w:rsidRPr="009E4127" w:rsidRDefault="006D7195" w:rsidP="009E41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1849A8A" wp14:editId="369DF142">
                <wp:simplePos x="0" y="0"/>
                <wp:positionH relativeFrom="margin">
                  <wp:posOffset>753110</wp:posOffset>
                </wp:positionH>
                <wp:positionV relativeFrom="paragraph">
                  <wp:posOffset>6350</wp:posOffset>
                </wp:positionV>
                <wp:extent cx="6122035" cy="30988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A23F7" w14:textId="549B0368" w:rsidR="006D7195" w:rsidRPr="006D7195" w:rsidRDefault="006D7195" w:rsidP="006D7195">
                            <w:pPr>
                              <w:pStyle w:val="Pa10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</w:rPr>
                            </w:pP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>Work out the lowest common multiple of each pair of linked numbers.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49A8A" id="_x0000_s1045" type="#_x0000_t202" style="position:absolute;left:0;text-align:left;margin-left:59.3pt;margin-top:.5pt;width:482.05pt;height:24.4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" filled="f" stroked="f">
                <v:textbox>
                  <w:txbxContent>
                    <w:p w14:paraId="006A23F7" w14:textId="549B0368" w:rsidR="006D7195" w:rsidRPr="006D7195" w:rsidRDefault="006D7195" w:rsidP="006D7195">
                      <w:pPr>
                        <w:pStyle w:val="Pa10"/>
                        <w:spacing w:after="160"/>
                        <w:jc w:val="both"/>
                        <w:rPr>
                          <w:rFonts w:cs="Twinkl"/>
                          <w:color w:val="292627"/>
                        </w:rPr>
                      </w:pPr>
                      <w:r w:rsidRPr="006D7195">
                        <w:rPr>
                          <w:rFonts w:cs="Twinkl"/>
                          <w:color w:val="292627"/>
                        </w:rPr>
                        <w:t>Work out the lowest common multiple of each pair of linked numbers.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93A6A6" w14:textId="183C84FE" w:rsidR="009E4127" w:rsidRPr="009E4127" w:rsidRDefault="006D7195" w:rsidP="009E41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BC13512" wp14:editId="49A3300A">
                <wp:simplePos x="0" y="0"/>
                <wp:positionH relativeFrom="margin">
                  <wp:posOffset>718185</wp:posOffset>
                </wp:positionH>
                <wp:positionV relativeFrom="paragraph">
                  <wp:posOffset>122251</wp:posOffset>
                </wp:positionV>
                <wp:extent cx="6122035" cy="1231900"/>
                <wp:effectExtent l="0" t="0" r="0" b="635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1231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108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446"/>
                              <w:gridCol w:w="5447"/>
                            </w:tblGrid>
                            <w:tr w:rsidR="006D7195" w:rsidRPr="006D7195" w14:paraId="6D923F3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661"/>
                              </w:trPr>
                              <w:tc>
                                <w:tcPr>
                                  <w:tcW w:w="5446" w:type="dxa"/>
                                </w:tcPr>
                                <w:p w14:paraId="3DAEB505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2 and 6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6 </w:t>
                                  </w:r>
                                </w:p>
                                <w:p w14:paraId="7263430D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6 and 10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30 </w:t>
                                  </w:r>
                                </w:p>
                                <w:p w14:paraId="65103970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6 and 12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12 </w:t>
                                  </w:r>
                                </w:p>
                              </w:tc>
                              <w:tc>
                                <w:tcPr>
                                  <w:tcW w:w="5446" w:type="dxa"/>
                                </w:tcPr>
                                <w:p w14:paraId="3A78774C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2 and 10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10 </w:t>
                                  </w:r>
                                </w:p>
                                <w:p w14:paraId="3A8570E2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10 and 12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60 </w:t>
                                  </w:r>
                                </w:p>
                                <w:p w14:paraId="2C485283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2 and 12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12 </w:t>
                                  </w:r>
                                </w:p>
                              </w:tc>
                            </w:tr>
                            <w:tr w:rsidR="006D7195" w:rsidRPr="006D7195" w14:paraId="0D2CF16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1"/>
                              </w:trPr>
                              <w:tc>
                                <w:tcPr>
                                  <w:tcW w:w="10893" w:type="dxa"/>
                                  <w:gridSpan w:val="2"/>
                                </w:tcPr>
                                <w:p w14:paraId="1E8FC95F" w14:textId="77777777" w:rsidR="006D7195" w:rsidRPr="006D7195" w:rsidRDefault="006D7195" w:rsidP="006D7195">
                                  <w:pPr>
                                    <w:pStyle w:val="Pa12"/>
                                    <w:spacing w:after="160"/>
                                    <w:rPr>
                                      <w:rFonts w:cs="Kalam Bold"/>
                                      <w:color w:val="000000"/>
                                    </w:rPr>
                                  </w:pPr>
                                  <w:r w:rsidRPr="006D7195">
                                    <w:rPr>
                                      <w:rStyle w:val="A8"/>
                                      <w:sz w:val="24"/>
                                      <w:szCs w:val="24"/>
                                    </w:rPr>
                                    <w:t xml:space="preserve">Which pairs of numbers have the same lowest common multiple? </w:t>
                                  </w:r>
                                  <w:r w:rsidRPr="006D7195">
                                    <w:rPr>
                                      <w:rStyle w:val="A10"/>
                                      <w:rFonts w:ascii="Twinkl" w:hAnsi="Twinkl"/>
                                    </w:rPr>
                                    <w:t xml:space="preserve">6 and 12, 2 and 12 </w:t>
                                  </w:r>
                                </w:p>
                              </w:tc>
                            </w:tr>
                          </w:tbl>
                          <w:p w14:paraId="26615119" w14:textId="20CB98B9" w:rsidR="006D7195" w:rsidRPr="006D7195" w:rsidRDefault="006D7195" w:rsidP="006D7195">
                            <w:pPr>
                              <w:pStyle w:val="BasicParagraph"/>
                              <w:spacing w:after="160"/>
                              <w:rPr>
                                <w:rFonts w:ascii="Twinkl" w:hAnsi="Twinkl" w:cs="Twinkl"/>
                                <w:color w:val="292627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13512" id="_x0000_s1046" type="#_x0000_t202" style="position:absolute;left:0;text-align:left;margin-left:56.55pt;margin-top:9.65pt;width:482.05pt;height:97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" filled="f" stroked="f">
                <v:textbox>
                  <w:txbxContent>
                    <w:tbl>
                      <w:tblPr>
                        <w:tblW w:w="0" w:type="auto"/>
                        <w:tblInd w:w="-108" w:type="dxa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446"/>
                        <w:gridCol w:w="5447"/>
                      </w:tblGrid>
                      <w:tr w:rsidR="006D7195" w:rsidRPr="006D7195" w14:paraId="6D923F3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661"/>
                        </w:trPr>
                        <w:tc>
                          <w:tcPr>
                            <w:tcW w:w="5446" w:type="dxa"/>
                          </w:tcPr>
                          <w:p w14:paraId="3DAEB505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2 and 6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6 </w:t>
                            </w:r>
                          </w:p>
                          <w:p w14:paraId="7263430D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6 and 10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30 </w:t>
                            </w:r>
                          </w:p>
                          <w:p w14:paraId="65103970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6 and 12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12 </w:t>
                            </w:r>
                          </w:p>
                        </w:tc>
                        <w:tc>
                          <w:tcPr>
                            <w:tcW w:w="5446" w:type="dxa"/>
                          </w:tcPr>
                          <w:p w14:paraId="3A78774C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2 and 10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10 </w:t>
                            </w:r>
                          </w:p>
                          <w:p w14:paraId="3A8570E2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10 and 12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60 </w:t>
                            </w:r>
                          </w:p>
                          <w:p w14:paraId="2C485283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2 and 12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12 </w:t>
                            </w:r>
                          </w:p>
                        </w:tc>
                      </w:tr>
                      <w:tr w:rsidR="006D7195" w:rsidRPr="006D7195" w14:paraId="0D2CF16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1"/>
                        </w:trPr>
                        <w:tc>
                          <w:tcPr>
                            <w:tcW w:w="10893" w:type="dxa"/>
                            <w:gridSpan w:val="2"/>
                          </w:tcPr>
                          <w:p w14:paraId="1E8FC95F" w14:textId="77777777" w:rsidR="006D7195" w:rsidRPr="006D7195" w:rsidRDefault="006D7195" w:rsidP="006D7195">
                            <w:pPr>
                              <w:pStyle w:val="Pa12"/>
                              <w:spacing w:after="160"/>
                              <w:rPr>
                                <w:rFonts w:cs="Kalam Bold"/>
                                <w:color w:val="000000"/>
                              </w:rPr>
                            </w:pPr>
                            <w:r w:rsidRPr="006D7195">
                              <w:rPr>
                                <w:rStyle w:val="A8"/>
                                <w:sz w:val="24"/>
                                <w:szCs w:val="24"/>
                              </w:rPr>
                              <w:t xml:space="preserve">Which pairs of numbers have the same lowest common multiple? </w:t>
                            </w:r>
                            <w:r w:rsidRPr="006D7195">
                              <w:rPr>
                                <w:rStyle w:val="A10"/>
                                <w:rFonts w:ascii="Twinkl" w:hAnsi="Twinkl"/>
                              </w:rPr>
                              <w:t xml:space="preserve">6 and 12, 2 and 12 </w:t>
                            </w:r>
                          </w:p>
                        </w:tc>
                      </w:tr>
                    </w:tbl>
                    <w:p w14:paraId="26615119" w14:textId="20CB98B9" w:rsidR="006D7195" w:rsidRPr="006D7195" w:rsidRDefault="006D7195" w:rsidP="006D7195">
                      <w:pPr>
                        <w:pStyle w:val="BasicParagraph"/>
                        <w:spacing w:after="160"/>
                        <w:rPr>
                          <w:rFonts w:ascii="Twinkl" w:hAnsi="Twinkl" w:cs="Twinkl"/>
                          <w:color w:val="292627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6D187A" w14:textId="062EF7B9" w:rsidR="009E4127" w:rsidRPr="009E4127" w:rsidRDefault="009E4127" w:rsidP="009E4127"/>
    <w:p w14:paraId="4750E8EC" w14:textId="362D3E6B" w:rsidR="009E4127" w:rsidRPr="009E4127" w:rsidRDefault="009E4127" w:rsidP="009E4127"/>
    <w:p w14:paraId="06046F18" w14:textId="2ABCB40F" w:rsidR="009E4127" w:rsidRPr="009E4127" w:rsidRDefault="009E4127" w:rsidP="009E4127"/>
    <w:p w14:paraId="73269886" w14:textId="12B0B219" w:rsidR="009E4127" w:rsidRPr="009E4127" w:rsidRDefault="006D7195" w:rsidP="009E41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F30D961" wp14:editId="0D31DB3C">
                <wp:simplePos x="0" y="0"/>
                <wp:positionH relativeFrom="margin">
                  <wp:posOffset>792480</wp:posOffset>
                </wp:positionH>
                <wp:positionV relativeFrom="paragraph">
                  <wp:posOffset>82854</wp:posOffset>
                </wp:positionV>
                <wp:extent cx="6122035" cy="476885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035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70BA8" w14:textId="77777777" w:rsidR="006D7195" w:rsidRPr="006D7195" w:rsidRDefault="006D7195" w:rsidP="006D7195">
                            <w:pPr>
                              <w:pStyle w:val="Pa14"/>
                              <w:spacing w:after="160"/>
                              <w:jc w:val="both"/>
                              <w:rPr>
                                <w:rFonts w:cs="Twinkl"/>
                                <w:color w:val="292627"/>
                              </w:rPr>
                            </w:pPr>
                            <w:r w:rsidRPr="006D7195">
                              <w:rPr>
                                <w:rFonts w:cs="Twinkl"/>
                                <w:color w:val="292627"/>
                              </w:rPr>
                              <w:t xml:space="preserve">Oh no! The maths machine has broken! Can you help identify the prime numbers by circling the correct balls? </w:t>
                            </w:r>
                          </w:p>
                          <w:p w14:paraId="4476A962" w14:textId="5A209BFA" w:rsidR="006D7195" w:rsidRPr="006D7195" w:rsidRDefault="006D7195" w:rsidP="006D7195">
                            <w:pPr>
                              <w:pStyle w:val="BasicParagraph"/>
                              <w:spacing w:after="160"/>
                              <w:rPr>
                                <w:rFonts w:ascii="Twinkl" w:hAnsi="Twinkl" w:cs="Twinkl"/>
                                <w:color w:val="292627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D961" id="_x0000_s1047" type="#_x0000_t202" style="position:absolute;left:0;text-align:left;margin-left:62.4pt;margin-top:6.5pt;width:482.05pt;height:37.5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" filled="f" stroked="f">
                <v:textbox>
                  <w:txbxContent>
                    <w:p w14:paraId="2B770BA8" w14:textId="77777777" w:rsidR="006D7195" w:rsidRPr="006D7195" w:rsidRDefault="006D7195" w:rsidP="006D7195">
                      <w:pPr>
                        <w:pStyle w:val="Pa14"/>
                        <w:spacing w:after="160"/>
                        <w:jc w:val="both"/>
                        <w:rPr>
                          <w:rFonts w:cs="Twinkl"/>
                          <w:color w:val="292627"/>
                        </w:rPr>
                      </w:pPr>
                      <w:r w:rsidRPr="006D7195">
                        <w:rPr>
                          <w:rFonts w:cs="Twinkl"/>
                          <w:color w:val="292627"/>
                        </w:rPr>
                        <w:t xml:space="preserve">Oh no! The maths machine has broken! Can you help identify the prime numbers by circling the correct balls? </w:t>
                      </w:r>
                    </w:p>
                    <w:p w14:paraId="4476A962" w14:textId="5A209BFA" w:rsidR="006D7195" w:rsidRPr="006D7195" w:rsidRDefault="006D7195" w:rsidP="006D7195">
                      <w:pPr>
                        <w:pStyle w:val="BasicParagraph"/>
                        <w:spacing w:after="160"/>
                        <w:rPr>
                          <w:rFonts w:ascii="Twinkl" w:hAnsi="Twinkl" w:cs="Twinkl"/>
                          <w:color w:val="292627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B63E59" w14:textId="1A51AF3F" w:rsidR="009E4127" w:rsidRPr="009E4127" w:rsidRDefault="006D7195" w:rsidP="009E4127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4C3D1D" wp14:editId="71CCE5CE">
                <wp:simplePos x="0" y="0"/>
                <wp:positionH relativeFrom="column">
                  <wp:posOffset>1764665</wp:posOffset>
                </wp:positionH>
                <wp:positionV relativeFrom="paragraph">
                  <wp:posOffset>284811</wp:posOffset>
                </wp:positionV>
                <wp:extent cx="553444" cy="553444"/>
                <wp:effectExtent l="19050" t="19050" r="18415" b="1841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44" cy="5534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6711E9" id="Oval 59" o:spid="_x0000_s1026" style="position:absolute;margin-left:138.95pt;margin-top:22.45pt;width:43.6pt;height:4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" filled="f" strokecolor="#1c1c1c [3213]" strokeweight="2.25pt">
                <v:stroke joinstyle="miter"/>
              </v:oval>
            </w:pict>
          </mc:Fallback>
        </mc:AlternateContent>
      </w:r>
    </w:p>
    <w:p w14:paraId="2C82A4F0" w14:textId="0FBBE33D" w:rsidR="009E4127" w:rsidRPr="009E4127" w:rsidRDefault="006D7195" w:rsidP="009E41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A7ECB87" wp14:editId="1FE96011">
                <wp:simplePos x="0" y="0"/>
                <wp:positionH relativeFrom="margin">
                  <wp:posOffset>1092200</wp:posOffset>
                </wp:positionH>
                <wp:positionV relativeFrom="paragraph">
                  <wp:posOffset>26670</wp:posOffset>
                </wp:positionV>
                <wp:extent cx="395605" cy="387985"/>
                <wp:effectExtent l="0" t="0" r="23495" b="12065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34B34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7ECB87" id="_x0000_s1048" style="position:absolute;left:0;text-align:left;margin-left:86pt;margin-top:2.1pt;width:31.15pt;height:30.5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53834B34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45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20C836F" wp14:editId="0F4C4B9C">
                <wp:simplePos x="0" y="0"/>
                <wp:positionH relativeFrom="margin">
                  <wp:posOffset>1845310</wp:posOffset>
                </wp:positionH>
                <wp:positionV relativeFrom="paragraph">
                  <wp:posOffset>29210</wp:posOffset>
                </wp:positionV>
                <wp:extent cx="395605" cy="387985"/>
                <wp:effectExtent l="0" t="0" r="23495" b="12065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6C3BD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59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C836F" id="_x0000_s1049" style="position:absolute;left:0;text-align:left;margin-left:145.3pt;margin-top:2.3pt;width:31.15pt;height:30.5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" strokecolor="#1c1c1c [3213]" strokeweight="1pt">
                <v:stroke joinstyle="miter"/>
                <v:textbox inset="1mm,1mm,1mm,1mm">
                  <w:txbxContent>
                    <w:p w14:paraId="7866C3BD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59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6F52F63" wp14:editId="2C4C89B9">
                <wp:simplePos x="0" y="0"/>
                <wp:positionH relativeFrom="margin">
                  <wp:posOffset>2597785</wp:posOffset>
                </wp:positionH>
                <wp:positionV relativeFrom="paragraph">
                  <wp:posOffset>31750</wp:posOffset>
                </wp:positionV>
                <wp:extent cx="395605" cy="387985"/>
                <wp:effectExtent l="0" t="0" r="23495" b="12065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4D719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52F63" id="_x0000_s1050" style="position:absolute;left:0;text-align:left;margin-left:204.55pt;margin-top:2.5pt;width:31.15pt;height:3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7ED4D719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32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622274B" wp14:editId="0414C815">
                <wp:simplePos x="0" y="0"/>
                <wp:positionH relativeFrom="margin">
                  <wp:posOffset>3343910</wp:posOffset>
                </wp:positionH>
                <wp:positionV relativeFrom="paragraph">
                  <wp:posOffset>26035</wp:posOffset>
                </wp:positionV>
                <wp:extent cx="395605" cy="387985"/>
                <wp:effectExtent l="0" t="0" r="23495" b="12065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B1BB7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22274B" id="_x0000_s1051" style="position:absolute;left:0;text-align:left;margin-left:263.3pt;margin-top:2.05pt;width:31.15pt;height:30.5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mvKg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" strokecolor="#1c1c1c [3213]" strokeweight="1pt">
                <v:stroke joinstyle="miter"/>
                <v:textbox inset="1mm,1mm,1mm,1mm">
                  <w:txbxContent>
                    <w:p w14:paraId="0CBB1BB7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21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3D3BA53" wp14:editId="4C917A7C">
                <wp:simplePos x="0" y="0"/>
                <wp:positionH relativeFrom="margin">
                  <wp:posOffset>1094105</wp:posOffset>
                </wp:positionH>
                <wp:positionV relativeFrom="paragraph">
                  <wp:posOffset>574675</wp:posOffset>
                </wp:positionV>
                <wp:extent cx="395605" cy="387985"/>
                <wp:effectExtent l="0" t="0" r="23495" b="12065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07F40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134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D3BA53" id="_x0000_s1052" style="position:absolute;left:0;text-align:left;margin-left:86.15pt;margin-top:45.25pt;width:31.15pt;height:30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" strokecolor="#1c1c1c [3213]" strokeweight="1pt">
                <v:stroke joinstyle="miter"/>
                <v:textbox inset="0,1mm,0,1mm">
                  <w:txbxContent>
                    <w:p w14:paraId="36F07F40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134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A7FBFAF" wp14:editId="74E33C69">
                <wp:simplePos x="0" y="0"/>
                <wp:positionH relativeFrom="margin">
                  <wp:posOffset>1847215</wp:posOffset>
                </wp:positionH>
                <wp:positionV relativeFrom="paragraph">
                  <wp:posOffset>577215</wp:posOffset>
                </wp:positionV>
                <wp:extent cx="395605" cy="387985"/>
                <wp:effectExtent l="0" t="0" r="23495" b="1206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A7B1F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7FBFAF" id="_x0000_s1053" style="position:absolute;left:0;text-align:left;margin-left:145.45pt;margin-top:45.45pt;width:31.15pt;height:30.5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" strokecolor="#1c1c1c [3213]" strokeweight="1pt">
                <v:stroke joinstyle="miter"/>
                <v:textbox inset="1mm,1mm,1mm,1mm">
                  <w:txbxContent>
                    <w:p w14:paraId="37EA7B1F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121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B894085" wp14:editId="6904B6BC">
                <wp:simplePos x="0" y="0"/>
                <wp:positionH relativeFrom="margin">
                  <wp:posOffset>2599690</wp:posOffset>
                </wp:positionH>
                <wp:positionV relativeFrom="paragraph">
                  <wp:posOffset>579755</wp:posOffset>
                </wp:positionV>
                <wp:extent cx="395605" cy="387985"/>
                <wp:effectExtent l="0" t="0" r="23495" b="12065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BE55B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85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894085" id="_x0000_s1054" style="position:absolute;left:0;text-align:left;margin-left:204.7pt;margin-top:45.65pt;width:31.15pt;height:30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nfmLA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" strokecolor="#1c1c1c [3213]" strokeweight="1pt">
                <v:stroke joinstyle="miter"/>
                <v:textbox inset="1mm,1mm,1mm,1mm">
                  <w:txbxContent>
                    <w:p w14:paraId="52DBE55B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85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849C5B6" wp14:editId="761D9C5E">
                <wp:simplePos x="0" y="0"/>
                <wp:positionH relativeFrom="margin">
                  <wp:posOffset>3345815</wp:posOffset>
                </wp:positionH>
                <wp:positionV relativeFrom="paragraph">
                  <wp:posOffset>574040</wp:posOffset>
                </wp:positionV>
                <wp:extent cx="395605" cy="387985"/>
                <wp:effectExtent l="0" t="0" r="23495" b="1206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D3E47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73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9C5B6" id="_x0000_s1055" style="position:absolute;left:0;text-align:left;margin-left:263.45pt;margin-top:45.2pt;width:31.15pt;height:30.5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" strokecolor="#1c1c1c [3213]" strokeweight="1pt">
                <v:stroke joinstyle="miter"/>
                <v:textbox inset="1mm,1mm,1mm,1mm">
                  <w:txbxContent>
                    <w:p w14:paraId="270D3E47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73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E995140" wp14:editId="5EF84937">
                <wp:simplePos x="0" y="0"/>
                <wp:positionH relativeFrom="margin">
                  <wp:posOffset>1095375</wp:posOffset>
                </wp:positionH>
                <wp:positionV relativeFrom="paragraph">
                  <wp:posOffset>1155700</wp:posOffset>
                </wp:positionV>
                <wp:extent cx="395605" cy="387985"/>
                <wp:effectExtent l="0" t="0" r="23495" b="12065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F6977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53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995140" id="_x0000_s1056" style="position:absolute;left:0;text-align:left;margin-left:86.25pt;margin-top:91pt;width:31.15pt;height:30.5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3FXKg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" strokecolor="#1c1c1c [3213]" strokeweight="1pt">
                <v:stroke joinstyle="miter"/>
                <v:textbox inset="1mm,1mm,1mm,1mm">
                  <w:txbxContent>
                    <w:p w14:paraId="1C5F6977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53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9B59D5C" wp14:editId="68B76706">
                <wp:simplePos x="0" y="0"/>
                <wp:positionH relativeFrom="margin">
                  <wp:posOffset>1848485</wp:posOffset>
                </wp:positionH>
                <wp:positionV relativeFrom="paragraph">
                  <wp:posOffset>1158240</wp:posOffset>
                </wp:positionV>
                <wp:extent cx="395605" cy="387985"/>
                <wp:effectExtent l="0" t="0" r="23495" b="12065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482EE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147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B59D5C" id="_x0000_s1057" style="position:absolute;left:0;text-align:left;margin-left:145.55pt;margin-top:91.2pt;width:31.15pt;height:3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" strokecolor="#1c1c1c [3213]" strokeweight="1pt">
                <v:stroke joinstyle="miter"/>
                <v:textbox inset="0,1mm,0,1mm">
                  <w:txbxContent>
                    <w:p w14:paraId="0C8482EE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147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21689DB" wp14:editId="374B8EF0">
                <wp:simplePos x="0" y="0"/>
                <wp:positionH relativeFrom="margin">
                  <wp:posOffset>2600960</wp:posOffset>
                </wp:positionH>
                <wp:positionV relativeFrom="paragraph">
                  <wp:posOffset>1160780</wp:posOffset>
                </wp:positionV>
                <wp:extent cx="395605" cy="387985"/>
                <wp:effectExtent l="0" t="0" r="23495" b="12065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033E5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163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1689DB" id="_x0000_s1058" style="position:absolute;left:0;text-align:left;margin-left:204.8pt;margin-top:91.4pt;width:31.15pt;height:30.5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" strokecolor="#1c1c1c [3213]" strokeweight="1pt">
                <v:stroke joinstyle="miter"/>
                <v:textbox inset="0,1mm,0,1mm">
                  <w:txbxContent>
                    <w:p w14:paraId="4E3033E5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163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A264D33" wp14:editId="692E7BAD">
                <wp:simplePos x="0" y="0"/>
                <wp:positionH relativeFrom="margin">
                  <wp:posOffset>3347085</wp:posOffset>
                </wp:positionH>
                <wp:positionV relativeFrom="paragraph">
                  <wp:posOffset>1155065</wp:posOffset>
                </wp:positionV>
                <wp:extent cx="395605" cy="387985"/>
                <wp:effectExtent l="0" t="0" r="23495" b="12065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3879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7DA26" w14:textId="77777777" w:rsidR="006D7195" w:rsidRDefault="006D7195" w:rsidP="00E7021E">
                            <w:pPr>
                              <w:jc w:val="center"/>
                            </w:pPr>
                            <w:r>
                              <w:rPr>
                                <w:color w:val="292627"/>
                                <w:sz w:val="23"/>
                                <w:szCs w:val="23"/>
                              </w:rPr>
                              <w:t>171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264D33" id="_x0000_s1059" style="position:absolute;left:0;text-align:left;margin-left:263.55pt;margin-top:90.95pt;width:31.15pt;height:30.5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" strokecolor="#1c1c1c [3213]" strokeweight="1pt">
                <v:stroke joinstyle="miter"/>
                <v:textbox inset="1mm,1mm,1mm,1mm">
                  <w:txbxContent>
                    <w:p w14:paraId="03D7DA26" w14:textId="77777777" w:rsidR="006D7195" w:rsidRDefault="006D7195" w:rsidP="00E7021E">
                      <w:pPr>
                        <w:jc w:val="center"/>
                      </w:pPr>
                      <w:r>
                        <w:rPr>
                          <w:color w:val="292627"/>
                          <w:sz w:val="23"/>
                          <w:szCs w:val="23"/>
                        </w:rPr>
                        <w:t>171</w:t>
                      </w:r>
                    </w:p>
                  </w:txbxContent>
                </v:textbox>
                <w10:wrap type="square" anchorx="margin"/>
              </v:oval>
            </w:pict>
          </mc:Fallback>
        </mc:AlternateContent>
      </w:r>
    </w:p>
    <w:p w14:paraId="2AFE6567" w14:textId="1800CF36" w:rsidR="009E4127" w:rsidRPr="009E4127" w:rsidRDefault="006D7195" w:rsidP="009E4127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5CC7D9" wp14:editId="7FBC22AA">
                <wp:simplePos x="0" y="0"/>
                <wp:positionH relativeFrom="column">
                  <wp:posOffset>3268676</wp:posOffset>
                </wp:positionH>
                <wp:positionV relativeFrom="paragraph">
                  <wp:posOffset>158750</wp:posOffset>
                </wp:positionV>
                <wp:extent cx="553444" cy="553444"/>
                <wp:effectExtent l="19050" t="19050" r="18415" b="1841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44" cy="5534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EBCB6" id="Oval 60" o:spid="_x0000_s1026" style="position:absolute;margin-left:257.4pt;margin-top:12.5pt;width:43.6pt;height:4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" filled="f" strokecolor="#1c1c1c [3213]" strokeweight="2.25pt">
                <v:stroke joinstyle="miter"/>
              </v:oval>
            </w:pict>
          </mc:Fallback>
        </mc:AlternateContent>
      </w:r>
    </w:p>
    <w:p w14:paraId="7C84EE91" w14:textId="761B83DD" w:rsidR="009E4127" w:rsidRPr="009E4127" w:rsidRDefault="009E4127" w:rsidP="009E4127"/>
    <w:p w14:paraId="12C11BD4" w14:textId="49CD8170" w:rsidR="009E4127" w:rsidRPr="009E4127" w:rsidRDefault="006D7195" w:rsidP="009E412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EB8FB5" wp14:editId="5E4672A7">
                <wp:simplePos x="0" y="0"/>
                <wp:positionH relativeFrom="column">
                  <wp:posOffset>1019810</wp:posOffset>
                </wp:positionH>
                <wp:positionV relativeFrom="paragraph">
                  <wp:posOffset>89204</wp:posOffset>
                </wp:positionV>
                <wp:extent cx="553444" cy="553444"/>
                <wp:effectExtent l="19050" t="19050" r="18415" b="1841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44" cy="5534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E686AC" id="Oval 62" o:spid="_x0000_s1026" style="position:absolute;margin-left:80.3pt;margin-top:7pt;width:43.6pt;height:4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" filled="f" strokecolor="#1c1c1c [3213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8758F69" wp14:editId="7805EB5B">
                <wp:simplePos x="0" y="0"/>
                <wp:positionH relativeFrom="column">
                  <wp:posOffset>2522220</wp:posOffset>
                </wp:positionH>
                <wp:positionV relativeFrom="paragraph">
                  <wp:posOffset>96824</wp:posOffset>
                </wp:positionV>
                <wp:extent cx="553444" cy="553444"/>
                <wp:effectExtent l="19050" t="19050" r="18415" b="1841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44" cy="55344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AC662B" id="Oval 61" o:spid="_x0000_s1026" style="position:absolute;margin-left:198.6pt;margin-top:7.6pt;width:43.6pt;height:43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" filled="f" strokecolor="#1c1c1c [3213]" strokeweight="2.25pt">
                <v:stroke joinstyle="miter"/>
              </v:oval>
            </w:pict>
          </mc:Fallback>
        </mc:AlternateContent>
      </w:r>
    </w:p>
    <w:p w14:paraId="15553DE7" w14:textId="77777777" w:rsidR="009E4127" w:rsidRPr="009E4127" w:rsidRDefault="009E4127" w:rsidP="009E4127"/>
    <w:p w14:paraId="02348F01" w14:textId="77777777" w:rsidR="009E4127" w:rsidRDefault="009E4127" w:rsidP="009E4127"/>
    <w:p w14:paraId="355EC2CD" w14:textId="77777777" w:rsidR="009E4127" w:rsidRDefault="009E4127" w:rsidP="009E4127"/>
    <w:p w14:paraId="0F63F71D" w14:textId="0EF91DEE" w:rsidR="00B8626B" w:rsidRPr="009E4127" w:rsidRDefault="00B8626B" w:rsidP="009E4127"/>
    <w:sectPr w:rsidR="00B8626B" w:rsidRPr="009E4127" w:rsidSect="00B8626B">
      <w:headerReference w:type="default" r:id="rId10"/>
      <w:footerReference w:type="default" r:id="rId11"/>
      <w:pgSz w:w="11906" w:h="16838" w:code="9"/>
      <w:pgMar w:top="567" w:right="567" w:bottom="1361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07061" w14:textId="77777777" w:rsidR="00343FDD" w:rsidRDefault="00343FDD" w:rsidP="00DD5720">
      <w:r>
        <w:separator/>
      </w:r>
    </w:p>
  </w:endnote>
  <w:endnote w:type="continuationSeparator" w:id="0">
    <w:p w14:paraId="3E50759C" w14:textId="77777777" w:rsidR="00343FDD" w:rsidRDefault="00343FDD" w:rsidP="00DD5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6BF842-6A8E-4A3F-A992-F6F93729579C}"/>
    <w:embedBold r:id="rId2" w:fontKey="{FB69BEF0-CC00-4FB2-BD8F-718B42F6E0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inkl">
    <w:altName w:val="Twinkl"/>
    <w:panose1 w:val="00000000000000000000"/>
    <w:charset w:val="00"/>
    <w:family w:val="auto"/>
    <w:pitch w:val="variable"/>
    <w:sig w:usb0="A00000AF" w:usb1="5000205B" w:usb2="00000000" w:usb3="00000000" w:csb0="00000093" w:csb1="00000000"/>
    <w:embedRegular r:id="rId3" w:fontKey="{97B54F7E-E756-45D5-BB66-B643A8271C83}"/>
    <w:embedBold r:id="rId4" w:fontKey="{B5833025-B1A7-4E9F-87AE-A3E5878070E4}"/>
    <w:embedItalic r:id="rId5" w:fontKey="{8B318D83-8673-4388-AF86-DA19A639784A}"/>
  </w:font>
  <w:font w:name="Sassoon Infant Rg">
    <w:altName w:val="Calibri"/>
    <w:panose1 w:val="00000000000000000000"/>
    <w:charset w:val="00"/>
    <w:family w:val="modern"/>
    <w:notTrueType/>
    <w:pitch w:val="variable"/>
    <w:sig w:usb0="800000AF" w:usb1="4000004A" w:usb2="00000010" w:usb3="00000000" w:csb0="00000001" w:csb1="00000000"/>
  </w:font>
  <w:font w:name="BPreplay">
    <w:panose1 w:val="02000503000000020004"/>
    <w:charset w:val="00"/>
    <w:family w:val="modern"/>
    <w:notTrueType/>
    <w:pitch w:val="variable"/>
    <w:sig w:usb0="8000008B" w:usb1="0000004A" w:usb2="00000000" w:usb3="00000000" w:csb0="00000009" w:csb1="00000000"/>
  </w:font>
  <w:font w:name="Twinkl SemiBold">
    <w:panose1 w:val="00000000000000000000"/>
    <w:charset w:val="00"/>
    <w:family w:val="auto"/>
    <w:pitch w:val="variable"/>
    <w:sig w:usb0="A00000AF" w:usb1="5000205B" w:usb2="00000000" w:usb3="00000000" w:csb0="00000093" w:csb1="00000000"/>
    <w:embedRegular r:id="rId6" w:fontKey="{F287BBEB-1449-4ED4-88B3-0E10D03CE92E}"/>
  </w:font>
  <w:font w:name="Twinkl Sb">
    <w:altName w:val="Arial"/>
    <w:panose1 w:val="00000000000000000000"/>
    <w:charset w:val="00"/>
    <w:family w:val="modern"/>
    <w:notTrueType/>
    <w:pitch w:val="variable"/>
    <w:sig w:usb0="00000001" w:usb1="5000205B" w:usb2="00000000" w:usb3="00000000" w:csb0="00000093" w:csb1="00000000"/>
  </w:font>
  <w:font w:name="Tuffy">
    <w:altName w:val="Tuffy"/>
    <w:panose1 w:val="020B0603060100000000"/>
    <w:charset w:val="00"/>
    <w:family w:val="swiss"/>
    <w:notTrueType/>
    <w:pitch w:val="variable"/>
    <w:sig w:usb0="E00002FF" w:usb1="520020FB" w:usb2="00000000" w:usb3="00000000" w:csb0="0000019F" w:csb1="00000000"/>
  </w:font>
  <w:font w:name="Kalam Bold">
    <w:altName w:val="Kalam 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F54DCD5-A9AD-4B2D-97C6-FE08F0AB2E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B40C2" w14:textId="00F01170" w:rsidR="008C227E" w:rsidRDefault="008C227E" w:rsidP="009E4127">
    <w:pPr>
      <w:pStyle w:val="Header"/>
    </w:pPr>
  </w:p>
  <w:p w14:paraId="1D601A2F" w14:textId="7D64857B" w:rsidR="00ED71A2" w:rsidRDefault="00ED71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5A02A" w14:textId="02A9FCBA" w:rsidR="00CF4337" w:rsidRDefault="00CF4337" w:rsidP="009E4127">
    <w:pPr>
      <w:pStyle w:val="Header"/>
    </w:pPr>
  </w:p>
  <w:p w14:paraId="561E2F11" w14:textId="100DD301" w:rsidR="00CF4337" w:rsidRDefault="00CF43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B50FF" w14:textId="77777777" w:rsidR="00343FDD" w:rsidRDefault="00343FDD" w:rsidP="00DD5720">
      <w:r>
        <w:separator/>
      </w:r>
    </w:p>
  </w:footnote>
  <w:footnote w:type="continuationSeparator" w:id="0">
    <w:p w14:paraId="2A3A0CE0" w14:textId="77777777" w:rsidR="00343FDD" w:rsidRDefault="00343FDD" w:rsidP="00DD5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3C600" w14:textId="14D9B3E2" w:rsidR="00CF4337" w:rsidRDefault="00E7021E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EC01631" wp14:editId="4C12F977">
          <wp:simplePos x="0" y="0"/>
          <wp:positionH relativeFrom="page">
            <wp:align>right</wp:align>
          </wp:positionH>
          <wp:positionV relativeFrom="paragraph">
            <wp:posOffset>-359740</wp:posOffset>
          </wp:positionV>
          <wp:extent cx="7552706" cy="10683127"/>
          <wp:effectExtent l="0" t="0" r="0" b="4445"/>
          <wp:wrapNone/>
          <wp:docPr id="5" name="Picture 5" descr="A screenshot of a cell pho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2-m-5790-planit-y6-home-learning-tasks- B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706" cy="106831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086C6" w14:textId="4E510EA3" w:rsidR="00DA572A" w:rsidRDefault="00E7021E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6E1972F" wp14:editId="5EC0E9C8">
          <wp:simplePos x="0" y="0"/>
          <wp:positionH relativeFrom="page">
            <wp:align>left</wp:align>
          </wp:positionH>
          <wp:positionV relativeFrom="paragraph">
            <wp:posOffset>-359740</wp:posOffset>
          </wp:positionV>
          <wp:extent cx="7623958" cy="10783912"/>
          <wp:effectExtent l="0" t="0" r="0" b="0"/>
          <wp:wrapNone/>
          <wp:docPr id="7" name="Picture 7" descr="A screenshot of a cell pho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2-m-5790-planit-y6-home-learning-tasks- BG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5587" cy="10800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265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5F7152"/>
    <w:multiLevelType w:val="hybridMultilevel"/>
    <w:tmpl w:val="44CE0942"/>
    <w:lvl w:ilvl="0" w:tplc="FCE6B1C8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E0E66FE"/>
    <w:multiLevelType w:val="hybridMultilevel"/>
    <w:tmpl w:val="EB4C6C76"/>
    <w:lvl w:ilvl="0" w:tplc="206C2B7A">
      <w:start w:val="1"/>
      <w:numFmt w:val="decimal"/>
      <w:pStyle w:val="NumberedBullets-Twink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14"/>
    <w:rsid w:val="00025835"/>
    <w:rsid w:val="0003405A"/>
    <w:rsid w:val="00067C79"/>
    <w:rsid w:val="000F227B"/>
    <w:rsid w:val="000F793E"/>
    <w:rsid w:val="001301A8"/>
    <w:rsid w:val="00172914"/>
    <w:rsid w:val="00173124"/>
    <w:rsid w:val="00190479"/>
    <w:rsid w:val="001A77E0"/>
    <w:rsid w:val="001B7D7D"/>
    <w:rsid w:val="001E2157"/>
    <w:rsid w:val="00254D95"/>
    <w:rsid w:val="003118CF"/>
    <w:rsid w:val="00326698"/>
    <w:rsid w:val="00343FDD"/>
    <w:rsid w:val="00344899"/>
    <w:rsid w:val="00390382"/>
    <w:rsid w:val="003A6A65"/>
    <w:rsid w:val="003C0267"/>
    <w:rsid w:val="00411653"/>
    <w:rsid w:val="00412284"/>
    <w:rsid w:val="004E5017"/>
    <w:rsid w:val="004F0EE8"/>
    <w:rsid w:val="005144BA"/>
    <w:rsid w:val="00522CBD"/>
    <w:rsid w:val="00553E0E"/>
    <w:rsid w:val="005A3494"/>
    <w:rsid w:val="005C4467"/>
    <w:rsid w:val="005D1993"/>
    <w:rsid w:val="00601AF5"/>
    <w:rsid w:val="00633A95"/>
    <w:rsid w:val="00696A35"/>
    <w:rsid w:val="006D108B"/>
    <w:rsid w:val="006D7195"/>
    <w:rsid w:val="00721B23"/>
    <w:rsid w:val="00763739"/>
    <w:rsid w:val="00872C5C"/>
    <w:rsid w:val="00874EB6"/>
    <w:rsid w:val="00886FE1"/>
    <w:rsid w:val="008C138D"/>
    <w:rsid w:val="008C227E"/>
    <w:rsid w:val="009314E2"/>
    <w:rsid w:val="0098564A"/>
    <w:rsid w:val="0099473A"/>
    <w:rsid w:val="009C47B0"/>
    <w:rsid w:val="009D6608"/>
    <w:rsid w:val="009E4127"/>
    <w:rsid w:val="009F5EEC"/>
    <w:rsid w:val="00A00327"/>
    <w:rsid w:val="00A72ECB"/>
    <w:rsid w:val="00AC3604"/>
    <w:rsid w:val="00B8626B"/>
    <w:rsid w:val="00CA3011"/>
    <w:rsid w:val="00CC0F47"/>
    <w:rsid w:val="00CE75AA"/>
    <w:rsid w:val="00CF4337"/>
    <w:rsid w:val="00CF513F"/>
    <w:rsid w:val="00D90104"/>
    <w:rsid w:val="00DA572A"/>
    <w:rsid w:val="00DD5720"/>
    <w:rsid w:val="00E1404D"/>
    <w:rsid w:val="00E1443E"/>
    <w:rsid w:val="00E376AA"/>
    <w:rsid w:val="00E62A7F"/>
    <w:rsid w:val="00E67E95"/>
    <w:rsid w:val="00E7021E"/>
    <w:rsid w:val="00E75CC9"/>
    <w:rsid w:val="00EB6D1C"/>
    <w:rsid w:val="00ED71A2"/>
    <w:rsid w:val="00F054CB"/>
    <w:rsid w:val="00F3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D745F"/>
  <w15:chartTrackingRefBased/>
  <w15:docId w15:val="{5AEF3E57-B949-4E8C-8B71-35C99C00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 - Twinkl"/>
    <w:qFormat/>
    <w:rsid w:val="004E5017"/>
    <w:pPr>
      <w:suppressAutoHyphens/>
      <w:autoSpaceDE w:val="0"/>
      <w:autoSpaceDN w:val="0"/>
      <w:adjustRightInd w:val="0"/>
      <w:spacing w:after="160" w:line="276" w:lineRule="auto"/>
      <w:jc w:val="both"/>
      <w:textAlignment w:val="center"/>
    </w:pPr>
    <w:rPr>
      <w:rFonts w:ascii="Twinkl" w:hAnsi="Twinkl" w:cs="Twinkl"/>
      <w:color w:val="1C1C1C"/>
      <w:sz w:val="26"/>
      <w:szCs w:val="26"/>
    </w:rPr>
  </w:style>
  <w:style w:type="paragraph" w:styleId="Heading1">
    <w:name w:val="heading 1"/>
    <w:aliases w:val="Heading 1 - Twinkl"/>
    <w:basedOn w:val="Normal"/>
    <w:next w:val="Normal"/>
    <w:link w:val="Heading1Char"/>
    <w:uiPriority w:val="9"/>
    <w:qFormat/>
    <w:rsid w:val="004E5017"/>
    <w:pPr>
      <w:spacing w:after="120"/>
      <w:jc w:val="center"/>
      <w:outlineLvl w:val="0"/>
    </w:pPr>
    <w:rPr>
      <w:b/>
      <w:sz w:val="60"/>
      <w:szCs w:val="60"/>
      <w:lang w:eastAsia="en-US"/>
    </w:rPr>
  </w:style>
  <w:style w:type="paragraph" w:styleId="Heading2">
    <w:name w:val="heading 2"/>
    <w:aliases w:val="Heading 2 - Twinkl"/>
    <w:basedOn w:val="Normal"/>
    <w:link w:val="Heading2Char"/>
    <w:uiPriority w:val="99"/>
    <w:qFormat/>
    <w:rsid w:val="004E5017"/>
    <w:pPr>
      <w:spacing w:before="57" w:after="0"/>
      <w:outlineLvl w:val="1"/>
    </w:pPr>
    <w:rPr>
      <w:b/>
      <w:bCs/>
      <w:sz w:val="32"/>
      <w:szCs w:val="32"/>
    </w:rPr>
  </w:style>
  <w:style w:type="paragraph" w:styleId="Heading3">
    <w:name w:val="heading 3"/>
    <w:aliases w:val="Heading 3 - Twinkl"/>
    <w:basedOn w:val="Normal"/>
    <w:link w:val="Heading3Char"/>
    <w:uiPriority w:val="99"/>
    <w:qFormat/>
    <w:rsid w:val="004E5017"/>
    <w:pPr>
      <w:spacing w:before="57" w:after="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118CF"/>
    <w:pPr>
      <w:spacing w:before="360" w:after="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rsid w:val="00874EB6"/>
    <w:pPr>
      <w:keepNext/>
      <w:keepLines/>
      <w:spacing w:before="40" w:after="0"/>
      <w:outlineLvl w:val="4"/>
    </w:pPr>
    <w:rPr>
      <w:rFonts w:eastAsiaTheme="majorEastAsia" w:cstheme="majorBidi"/>
      <w:color w:val="BE1C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874EB6"/>
    <w:pPr>
      <w:keepNext/>
      <w:keepLines/>
      <w:spacing w:before="40" w:after="0"/>
      <w:outlineLvl w:val="5"/>
    </w:pPr>
    <w:rPr>
      <w:rFonts w:eastAsiaTheme="majorEastAsia" w:cstheme="majorBidi"/>
      <w:color w:val="7E12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74EB6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7E124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874EB6"/>
    <w:pPr>
      <w:keepNext/>
      <w:keepLines/>
      <w:spacing w:before="40" w:after="0"/>
      <w:outlineLvl w:val="7"/>
    </w:pPr>
    <w:rPr>
      <w:rFonts w:eastAsiaTheme="majorEastAsia" w:cstheme="majorBidi"/>
      <w:color w:val="3E3E3E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74EB6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3E3E3E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link w:val="BasicParagraphChar"/>
    <w:uiPriority w:val="99"/>
    <w:rsid w:val="004E5017"/>
    <w:pPr>
      <w:spacing w:after="170" w:line="300" w:lineRule="atLeast"/>
    </w:pPr>
    <w:rPr>
      <w:rFonts w:ascii="Sassoon Infant Rg" w:hAnsi="Sassoon Infant Rg" w:cs="Sassoon Infant Rg"/>
      <w:spacing w:val="-6"/>
      <w:szCs w:val="24"/>
    </w:rPr>
  </w:style>
  <w:style w:type="character" w:customStyle="1" w:styleId="BasicParagraphChar">
    <w:name w:val="[Basic Paragraph] Char"/>
    <w:link w:val="BasicParagraph"/>
    <w:uiPriority w:val="99"/>
    <w:rsid w:val="004E5017"/>
    <w:rPr>
      <w:rFonts w:ascii="Sassoon Infant Rg" w:hAnsi="Sassoon Infant Rg" w:cs="Sassoon Infant Rg"/>
      <w:color w:val="1C1C1C"/>
      <w:spacing w:val="-6"/>
      <w:sz w:val="26"/>
      <w:szCs w:val="24"/>
    </w:rPr>
  </w:style>
  <w:style w:type="paragraph" w:customStyle="1" w:styleId="Aim-Twinkl">
    <w:name w:val="Aim - Twinkl"/>
    <w:basedOn w:val="Normal"/>
    <w:link w:val="Aim-TwinklChar"/>
    <w:qFormat/>
    <w:rsid w:val="004E5017"/>
    <w:pPr>
      <w:spacing w:after="113"/>
    </w:pPr>
    <w:rPr>
      <w:sz w:val="24"/>
      <w:szCs w:val="24"/>
    </w:rPr>
  </w:style>
  <w:style w:type="character" w:customStyle="1" w:styleId="Aim-TwinklChar">
    <w:name w:val="Aim - Twinkl Char"/>
    <w:link w:val="Aim-Twinkl"/>
    <w:rsid w:val="004E5017"/>
    <w:rPr>
      <w:rFonts w:ascii="Twinkl" w:hAnsi="Twinkl" w:cs="Twinkl"/>
      <w:color w:val="1C1C1C"/>
      <w:sz w:val="24"/>
      <w:szCs w:val="24"/>
    </w:rPr>
  </w:style>
  <w:style w:type="paragraph" w:styleId="ListParagraph">
    <w:name w:val="List Paragraph"/>
    <w:aliases w:val="Indented Bullets - Twinkl"/>
    <w:basedOn w:val="Normal"/>
    <w:uiPriority w:val="34"/>
    <w:qFormat/>
    <w:rsid w:val="004E5017"/>
    <w:pPr>
      <w:numPr>
        <w:numId w:val="1"/>
      </w:numPr>
    </w:pPr>
  </w:style>
  <w:style w:type="paragraph" w:customStyle="1" w:styleId="Bullets-Twinkl">
    <w:name w:val="Bullets - Twinkl"/>
    <w:basedOn w:val="ListParagraph"/>
    <w:link w:val="Bullets-TwinklChar"/>
    <w:qFormat/>
    <w:rsid w:val="004E5017"/>
    <w:pPr>
      <w:spacing w:after="170" w:line="360" w:lineRule="atLeast"/>
      <w:ind w:left="357" w:hanging="357"/>
      <w:jc w:val="left"/>
    </w:pPr>
  </w:style>
  <w:style w:type="character" w:customStyle="1" w:styleId="Bullets-TwinklChar">
    <w:name w:val="Bullets - Twinkl Char"/>
    <w:link w:val="Bullets-Twinkl"/>
    <w:rsid w:val="004E5017"/>
    <w:rPr>
      <w:rFonts w:ascii="Twinkl" w:hAnsi="Twinkl" w:cs="Twinkl"/>
      <w:color w:val="1C1C1C"/>
      <w:sz w:val="26"/>
      <w:szCs w:val="26"/>
    </w:rPr>
  </w:style>
  <w:style w:type="character" w:customStyle="1" w:styleId="Heading1Char">
    <w:name w:val="Heading 1 Char"/>
    <w:aliases w:val="Heading 1 - Twinkl Char"/>
    <w:link w:val="Heading1"/>
    <w:uiPriority w:val="9"/>
    <w:rsid w:val="004E5017"/>
    <w:rPr>
      <w:rFonts w:ascii="Twinkl" w:hAnsi="Twinkl" w:cs="Twinkl"/>
      <w:b/>
      <w:color w:val="1C1C1C"/>
      <w:sz w:val="60"/>
      <w:szCs w:val="60"/>
      <w:lang w:eastAsia="en-US"/>
    </w:rPr>
  </w:style>
  <w:style w:type="character" w:customStyle="1" w:styleId="Heading2Char">
    <w:name w:val="Heading 2 Char"/>
    <w:aliases w:val="Heading 2 - Twinkl Char"/>
    <w:link w:val="Heading2"/>
    <w:uiPriority w:val="99"/>
    <w:rsid w:val="004E5017"/>
    <w:rPr>
      <w:rFonts w:ascii="Twinkl" w:hAnsi="Twinkl" w:cs="Twinkl"/>
      <w:b/>
      <w:bCs/>
      <w:color w:val="1C1C1C"/>
      <w:sz w:val="32"/>
      <w:szCs w:val="32"/>
    </w:rPr>
  </w:style>
  <w:style w:type="character" w:customStyle="1" w:styleId="Heading3Char">
    <w:name w:val="Heading 3 Char"/>
    <w:aliases w:val="Heading 3 - Twinkl Char"/>
    <w:link w:val="Heading3"/>
    <w:uiPriority w:val="99"/>
    <w:rsid w:val="004E5017"/>
    <w:rPr>
      <w:rFonts w:ascii="Twinkl" w:hAnsi="Twinkl" w:cs="Twinkl"/>
      <w:b/>
      <w:bCs/>
      <w:color w:val="1C1C1C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E501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E5017"/>
    <w:rPr>
      <w:rFonts w:ascii="Twinkl" w:hAnsi="Twinkl" w:cs="Twinkl"/>
      <w:color w:val="1C1C1C"/>
      <w:sz w:val="26"/>
      <w:szCs w:val="26"/>
    </w:rPr>
  </w:style>
  <w:style w:type="character" w:customStyle="1" w:styleId="Heading4Char">
    <w:name w:val="Heading 4 Char"/>
    <w:link w:val="Heading4"/>
    <w:uiPriority w:val="99"/>
    <w:rsid w:val="003118CF"/>
    <w:rPr>
      <w:rFonts w:ascii="BPreplay" w:hAnsi="BPreplay" w:cs="BPreplay"/>
      <w:color w:val="40404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E501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E5017"/>
    <w:rPr>
      <w:rFonts w:ascii="Twinkl" w:hAnsi="Twinkl" w:cs="Twinkl"/>
      <w:color w:val="1C1C1C"/>
      <w:sz w:val="26"/>
      <w:szCs w:val="26"/>
    </w:rPr>
  </w:style>
  <w:style w:type="paragraph" w:customStyle="1" w:styleId="Heading4-Twinkl">
    <w:name w:val="Heading 4 - Twinkl"/>
    <w:basedOn w:val="Normal"/>
    <w:link w:val="Heading4-TwinklChar"/>
    <w:qFormat/>
    <w:rsid w:val="004E5017"/>
    <w:pPr>
      <w:spacing w:before="57" w:after="0"/>
    </w:pPr>
    <w:rPr>
      <w:rFonts w:ascii="Twinkl SemiBold" w:hAnsi="Twinkl SemiBold" w:cs="Twinkl Sb"/>
      <w:bCs/>
      <w:sz w:val="28"/>
      <w:szCs w:val="28"/>
    </w:rPr>
  </w:style>
  <w:style w:type="character" w:customStyle="1" w:styleId="Heading4-TwinklChar">
    <w:name w:val="Heading 4 - Twinkl Char"/>
    <w:link w:val="Heading4-Twinkl"/>
    <w:rsid w:val="004E5017"/>
    <w:rPr>
      <w:rFonts w:ascii="Twinkl SemiBold" w:hAnsi="Twinkl SemiBold" w:cs="Twinkl Sb"/>
      <w:bCs/>
      <w:color w:val="1C1C1C"/>
      <w:sz w:val="28"/>
      <w:szCs w:val="28"/>
    </w:rPr>
  </w:style>
  <w:style w:type="paragraph" w:customStyle="1" w:styleId="NumberedBullets-Twinkl">
    <w:name w:val="Numbered Bullets - Twinkl"/>
    <w:basedOn w:val="Normal"/>
    <w:link w:val="NumberedBullets-TwinklChar"/>
    <w:qFormat/>
    <w:rsid w:val="004E5017"/>
    <w:pPr>
      <w:numPr>
        <w:numId w:val="2"/>
      </w:numPr>
      <w:jc w:val="left"/>
    </w:pPr>
  </w:style>
  <w:style w:type="character" w:customStyle="1" w:styleId="NumberedBullets-TwinklChar">
    <w:name w:val="Numbered Bullets - Twinkl Char"/>
    <w:link w:val="NumberedBullets-Twinkl"/>
    <w:rsid w:val="004E5017"/>
    <w:rPr>
      <w:rFonts w:ascii="Twinkl" w:hAnsi="Twinkl" w:cs="Twinkl"/>
      <w:color w:val="1C1C1C"/>
      <w:sz w:val="26"/>
      <w:szCs w:val="26"/>
    </w:rPr>
  </w:style>
  <w:style w:type="paragraph" w:customStyle="1" w:styleId="IndentedNumberedBullets-Twinkl">
    <w:name w:val="Indented Numbered Bullets - Twinkl"/>
    <w:basedOn w:val="NumberedBullets-Twinkl"/>
    <w:link w:val="IndentedNumberedBullets-TwinklChar"/>
    <w:qFormat/>
    <w:rsid w:val="004E5017"/>
    <w:pPr>
      <w:ind w:left="714" w:hanging="357"/>
    </w:pPr>
  </w:style>
  <w:style w:type="character" w:customStyle="1" w:styleId="IndentedNumberedBullets-TwinklChar">
    <w:name w:val="Indented Numbered Bullets - Twinkl Char"/>
    <w:link w:val="IndentedNumberedBullets-Twinkl"/>
    <w:rsid w:val="004E5017"/>
    <w:rPr>
      <w:rFonts w:ascii="Twinkl" w:hAnsi="Twinkl" w:cs="Twinkl"/>
      <w:color w:val="1C1C1C"/>
      <w:sz w:val="26"/>
      <w:szCs w:val="26"/>
    </w:rPr>
  </w:style>
  <w:style w:type="paragraph" w:customStyle="1" w:styleId="PageNumbers-Twinkl">
    <w:name w:val="Page Numbers - Twinkl"/>
    <w:basedOn w:val="Header"/>
    <w:link w:val="PageNumbers-TwinklChar"/>
    <w:qFormat/>
    <w:rsid w:val="004E5017"/>
    <w:pPr>
      <w:spacing w:after="0" w:line="360" w:lineRule="auto"/>
      <w:jc w:val="center"/>
    </w:pPr>
    <w:rPr>
      <w:noProof/>
      <w:sz w:val="16"/>
      <w:szCs w:val="16"/>
    </w:rPr>
  </w:style>
  <w:style w:type="character" w:customStyle="1" w:styleId="PageNumbers-TwinklChar">
    <w:name w:val="Page Numbers - Twinkl Char"/>
    <w:link w:val="PageNumbers-Twinkl"/>
    <w:rsid w:val="004E5017"/>
    <w:rPr>
      <w:rFonts w:ascii="Twinkl" w:hAnsi="Twinkl" w:cs="Twinkl"/>
      <w:noProof/>
      <w:color w:val="1C1C1C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874EB6"/>
    <w:rPr>
      <w:rFonts w:ascii="Tuffy" w:eastAsiaTheme="majorEastAsia" w:hAnsi="Tuffy" w:cstheme="majorBidi"/>
      <w:color w:val="BE1C6D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874EB6"/>
    <w:rPr>
      <w:rFonts w:ascii="Tuffy" w:eastAsiaTheme="majorEastAsia" w:hAnsi="Tuffy" w:cstheme="majorBidi"/>
      <w:color w:val="7E1248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874EB6"/>
    <w:rPr>
      <w:rFonts w:ascii="Tuffy" w:eastAsiaTheme="majorEastAsia" w:hAnsi="Tuffy" w:cstheme="majorBidi"/>
      <w:i/>
      <w:iCs/>
      <w:color w:val="7E1248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874EB6"/>
    <w:rPr>
      <w:rFonts w:ascii="Tuffy" w:eastAsiaTheme="majorEastAsia" w:hAnsi="Tuffy" w:cstheme="majorBidi"/>
      <w:color w:val="3E3E3E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874EB6"/>
    <w:rPr>
      <w:rFonts w:ascii="Tuffy" w:eastAsiaTheme="majorEastAsia" w:hAnsi="Tuffy" w:cstheme="majorBidi"/>
      <w:i/>
      <w:iCs/>
      <w:color w:val="3E3E3E" w:themeColor="text1" w:themeTint="D8"/>
      <w:sz w:val="21"/>
      <w:szCs w:val="21"/>
      <w:lang w:eastAsia="en-US"/>
    </w:rPr>
  </w:style>
  <w:style w:type="paragraph" w:customStyle="1" w:styleId="Pa2">
    <w:name w:val="Pa2"/>
    <w:basedOn w:val="Normal"/>
    <w:next w:val="Normal"/>
    <w:uiPriority w:val="99"/>
    <w:rsid w:val="00E7021E"/>
    <w:pPr>
      <w:suppressAutoHyphens w:val="0"/>
      <w:spacing w:after="0" w:line="241" w:lineRule="atLeast"/>
      <w:jc w:val="left"/>
      <w:textAlignment w:val="auto"/>
    </w:pPr>
    <w:rPr>
      <w:rFonts w:cs="Arial"/>
      <w:color w:val="auto"/>
      <w:sz w:val="24"/>
      <w:szCs w:val="24"/>
    </w:rPr>
  </w:style>
  <w:style w:type="paragraph" w:customStyle="1" w:styleId="Pa1">
    <w:name w:val="Pa1"/>
    <w:basedOn w:val="Normal"/>
    <w:next w:val="Normal"/>
    <w:uiPriority w:val="99"/>
    <w:rsid w:val="00E7021E"/>
    <w:pPr>
      <w:suppressAutoHyphens w:val="0"/>
      <w:spacing w:after="0" w:line="261" w:lineRule="atLeast"/>
      <w:jc w:val="left"/>
      <w:textAlignment w:val="auto"/>
    </w:pPr>
    <w:rPr>
      <w:rFonts w:cs="Arial"/>
      <w:color w:val="auto"/>
      <w:sz w:val="24"/>
      <w:szCs w:val="24"/>
    </w:rPr>
  </w:style>
  <w:style w:type="paragraph" w:customStyle="1" w:styleId="Pa13">
    <w:name w:val="Pa13"/>
    <w:basedOn w:val="Normal"/>
    <w:next w:val="Normal"/>
    <w:uiPriority w:val="99"/>
    <w:rsid w:val="00E7021E"/>
    <w:pPr>
      <w:suppressAutoHyphens w:val="0"/>
      <w:spacing w:after="0" w:line="261" w:lineRule="atLeast"/>
      <w:jc w:val="left"/>
      <w:textAlignment w:val="auto"/>
    </w:pPr>
    <w:rPr>
      <w:rFonts w:cs="Arial"/>
      <w:color w:val="auto"/>
      <w:sz w:val="24"/>
      <w:szCs w:val="24"/>
    </w:rPr>
  </w:style>
  <w:style w:type="character" w:customStyle="1" w:styleId="A4">
    <w:name w:val="A4"/>
    <w:uiPriority w:val="99"/>
    <w:rsid w:val="00E7021E"/>
    <w:rPr>
      <w:rFonts w:ascii="Tuffy" w:hAnsi="Tuffy" w:cs="Tuffy"/>
      <w:b/>
      <w:bCs/>
      <w:color w:val="FFFFFF"/>
      <w:sz w:val="18"/>
      <w:szCs w:val="18"/>
    </w:rPr>
  </w:style>
  <w:style w:type="paragraph" w:customStyle="1" w:styleId="Pa10">
    <w:name w:val="Pa10"/>
    <w:basedOn w:val="Normal"/>
    <w:next w:val="Normal"/>
    <w:uiPriority w:val="99"/>
    <w:rsid w:val="006D7195"/>
    <w:pPr>
      <w:suppressAutoHyphens w:val="0"/>
      <w:spacing w:after="0" w:line="201" w:lineRule="atLeast"/>
      <w:jc w:val="left"/>
      <w:textAlignment w:val="auto"/>
    </w:pPr>
    <w:rPr>
      <w:rFonts w:cs="Arial"/>
      <w:color w:val="auto"/>
      <w:sz w:val="24"/>
      <w:szCs w:val="24"/>
    </w:rPr>
  </w:style>
  <w:style w:type="paragraph" w:customStyle="1" w:styleId="Pa12">
    <w:name w:val="Pa12"/>
    <w:basedOn w:val="Normal"/>
    <w:next w:val="Normal"/>
    <w:uiPriority w:val="99"/>
    <w:rsid w:val="006D7195"/>
    <w:pPr>
      <w:suppressAutoHyphens w:val="0"/>
      <w:spacing w:after="0" w:line="241" w:lineRule="atLeast"/>
      <w:jc w:val="left"/>
      <w:textAlignment w:val="auto"/>
    </w:pPr>
    <w:rPr>
      <w:rFonts w:cs="Arial"/>
      <w:color w:val="auto"/>
      <w:sz w:val="24"/>
      <w:szCs w:val="24"/>
    </w:rPr>
  </w:style>
  <w:style w:type="character" w:customStyle="1" w:styleId="A8">
    <w:name w:val="A8"/>
    <w:uiPriority w:val="99"/>
    <w:rsid w:val="006D7195"/>
    <w:rPr>
      <w:rFonts w:cs="Twinkl"/>
      <w:color w:val="000000"/>
      <w:sz w:val="20"/>
      <w:szCs w:val="20"/>
    </w:rPr>
  </w:style>
  <w:style w:type="character" w:customStyle="1" w:styleId="A10">
    <w:name w:val="A10"/>
    <w:uiPriority w:val="99"/>
    <w:rsid w:val="006D7195"/>
    <w:rPr>
      <w:rFonts w:ascii="Kalam Bold" w:hAnsi="Kalam Bold" w:cs="Kalam Bold"/>
      <w:b/>
      <w:bCs/>
      <w:color w:val="000000"/>
      <w:u w:val="single"/>
    </w:rPr>
  </w:style>
  <w:style w:type="paragraph" w:customStyle="1" w:styleId="Pa14">
    <w:name w:val="Pa14"/>
    <w:basedOn w:val="Normal"/>
    <w:next w:val="Normal"/>
    <w:uiPriority w:val="99"/>
    <w:rsid w:val="006D7195"/>
    <w:pPr>
      <w:suppressAutoHyphens w:val="0"/>
      <w:spacing w:after="0" w:line="201" w:lineRule="atLeast"/>
      <w:jc w:val="left"/>
      <w:textAlignment w:val="auto"/>
    </w:pPr>
    <w:rPr>
      <w:rFonts w:cs="Arial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%23%23Desktop\%23%23DS\Activity%20Sheet%20Template%20Portrait%202%20Page.dotx" TargetMode="External"/></Relationships>
</file>

<file path=word/theme/theme1.xml><?xml version="1.0" encoding="utf-8"?>
<a:theme xmlns:a="http://schemas.openxmlformats.org/drawingml/2006/main" name="Office Theme">
  <a:themeElements>
    <a:clrScheme name="Twinkl Template">
      <a:dk1>
        <a:srgbClr val="1C1C1C"/>
      </a:dk1>
      <a:lt1>
        <a:sysClr val="window" lastClr="FFFFFF"/>
      </a:lt1>
      <a:dk2>
        <a:srgbClr val="4A4A4A"/>
      </a:dk2>
      <a:lt2>
        <a:srgbClr val="F4F2F2"/>
      </a:lt2>
      <a:accent1>
        <a:srgbClr val="E34192"/>
      </a:accent1>
      <a:accent2>
        <a:srgbClr val="EB8634"/>
      </a:accent2>
      <a:accent3>
        <a:srgbClr val="E6C734"/>
      </a:accent3>
      <a:accent4>
        <a:srgbClr val="79AD42"/>
      </a:accent4>
      <a:accent5>
        <a:srgbClr val="23A7F9"/>
      </a:accent5>
      <a:accent6>
        <a:srgbClr val="954EBE"/>
      </a:accent6>
      <a:hlink>
        <a:srgbClr val="23A7F9"/>
      </a:hlink>
      <a:folHlink>
        <a:srgbClr val="75707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944D2-4233-44FC-890C-E066928BE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 Sheet Template Portrait 2 Page</Template>
  <TotalTime>30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Redon</dc:creator>
  <cp:keywords/>
  <dc:description/>
  <cp:lastModifiedBy>Marine Redon</cp:lastModifiedBy>
  <cp:revision>4</cp:revision>
  <cp:lastPrinted>2014-02-20T09:55:00Z</cp:lastPrinted>
  <dcterms:created xsi:type="dcterms:W3CDTF">2020-03-27T12:22:00Z</dcterms:created>
  <dcterms:modified xsi:type="dcterms:W3CDTF">2020-03-27T12:52:00Z</dcterms:modified>
</cp:coreProperties>
</file>