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4B7A" w:rsidRDefault="00E9198C" w:rsidP="00E9198C">
      <w:pPr>
        <w:rPr>
          <w:b/>
          <w:bCs/>
          <w:sz w:val="28"/>
          <w:szCs w:val="28"/>
        </w:rPr>
      </w:pPr>
      <w:bookmarkStart w:id="0" w:name="OLE_LINK213"/>
      <w:bookmarkStart w:id="1" w:name="OLE_LINK214"/>
      <w:bookmarkStart w:id="2" w:name="OLE_LINK215"/>
      <w:r>
        <w:rPr>
          <w:b/>
          <w:bCs/>
          <w:sz w:val="28"/>
          <w:szCs w:val="28"/>
        </w:rPr>
        <w:t>Name: _________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67612E" w:rsidRPr="00E9198C">
        <w:rPr>
          <w:b/>
          <w:bCs/>
          <w:sz w:val="36"/>
          <w:szCs w:val="36"/>
          <w:u w:val="single"/>
        </w:rPr>
        <w:t>Integers</w:t>
      </w:r>
      <w:r w:rsidR="0067612E">
        <w:rPr>
          <w:b/>
          <w:bCs/>
          <w:sz w:val="28"/>
          <w:szCs w:val="28"/>
        </w:rPr>
        <w:tab/>
      </w:r>
      <w:r w:rsidR="0067612E">
        <w:rPr>
          <w:b/>
          <w:bCs/>
          <w:sz w:val="28"/>
          <w:szCs w:val="28"/>
        </w:rPr>
        <w:tab/>
      </w:r>
      <w:r w:rsidR="0067612E">
        <w:rPr>
          <w:b/>
          <w:bCs/>
          <w:sz w:val="28"/>
          <w:szCs w:val="28"/>
        </w:rPr>
        <w:tab/>
      </w:r>
      <w:r w:rsidR="0067612E">
        <w:rPr>
          <w:b/>
          <w:bCs/>
          <w:sz w:val="28"/>
          <w:szCs w:val="28"/>
        </w:rPr>
        <w:tab/>
        <w:t>Date:</w:t>
      </w:r>
      <w:r>
        <w:rPr>
          <w:b/>
          <w:bCs/>
          <w:sz w:val="28"/>
          <w:szCs w:val="28"/>
        </w:rPr>
        <w:t xml:space="preserve"> ________</w:t>
      </w:r>
    </w:p>
    <w:p w:rsidR="00E9198C" w:rsidRDefault="00E9198C" w:rsidP="00E9198C">
      <w:pPr>
        <w:rPr>
          <w:b/>
          <w:bCs/>
          <w:sz w:val="28"/>
          <w:szCs w:val="28"/>
        </w:rPr>
      </w:pPr>
    </w:p>
    <w:p w:rsidR="00E9198C" w:rsidRDefault="00E9198C" w:rsidP="00E9198C">
      <w:pPr>
        <w:rPr>
          <w:b/>
          <w:bCs/>
          <w:sz w:val="28"/>
          <w:szCs w:val="28"/>
        </w:rPr>
      </w:pPr>
    </w:p>
    <w:p w:rsidR="00E9198C" w:rsidRPr="00AD796E" w:rsidRDefault="00E9198C" w:rsidP="00E9198C">
      <w:pPr>
        <w:spacing w:line="360" w:lineRule="auto"/>
        <w:rPr>
          <w:sz w:val="32"/>
          <w:szCs w:val="32"/>
        </w:rPr>
      </w:pPr>
      <w:r w:rsidRPr="006C6D00">
        <w:rPr>
          <w:b/>
          <w:bCs/>
          <w:sz w:val="32"/>
          <w:szCs w:val="32"/>
        </w:rPr>
        <w:t>1.</w:t>
      </w:r>
      <w:r w:rsidRPr="00AD796E">
        <w:rPr>
          <w:sz w:val="32"/>
          <w:szCs w:val="32"/>
        </w:rPr>
        <w:t xml:space="preserve"> Solve these sums involving </w:t>
      </w:r>
      <w:r w:rsidRPr="00AD796E">
        <w:rPr>
          <w:i/>
          <w:iCs/>
          <w:sz w:val="32"/>
          <w:szCs w:val="32"/>
        </w:rPr>
        <w:t>addition</w:t>
      </w:r>
      <w:r w:rsidRPr="00AD796E">
        <w:rPr>
          <w:sz w:val="32"/>
          <w:szCs w:val="32"/>
        </w:rPr>
        <w:t xml:space="preserve"> and </w:t>
      </w:r>
      <w:r w:rsidRPr="00AD796E">
        <w:rPr>
          <w:i/>
          <w:iCs/>
          <w:sz w:val="32"/>
          <w:szCs w:val="32"/>
        </w:rPr>
        <w:t>subtraction</w:t>
      </w:r>
      <w:r w:rsidRPr="00AD796E">
        <w:rPr>
          <w:sz w:val="32"/>
          <w:szCs w:val="32"/>
        </w:rPr>
        <w:t xml:space="preserve"> of integers:</w:t>
      </w:r>
    </w:p>
    <w:tbl>
      <w:tblPr>
        <w:tblW w:w="1073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4"/>
        <w:gridCol w:w="2684"/>
        <w:gridCol w:w="2684"/>
        <w:gridCol w:w="2684"/>
      </w:tblGrid>
      <w:tr w:rsidR="00663795" w:rsidRPr="00663795" w:rsidTr="00663795">
        <w:trPr>
          <w:trHeight w:val="2584"/>
        </w:trPr>
        <w:tc>
          <w:tcPr>
            <w:tcW w:w="2684" w:type="dxa"/>
            <w:shd w:val="clear" w:color="auto" w:fill="auto"/>
          </w:tcPr>
          <w:p w:rsidR="00E9198C" w:rsidRPr="00663795" w:rsidRDefault="00E342F0" w:rsidP="00663795">
            <w:pPr>
              <w:jc w:val="center"/>
              <w:rPr>
                <w:sz w:val="32"/>
                <w:szCs w:val="32"/>
              </w:rPr>
            </w:pPr>
            <w:bookmarkStart w:id="3" w:name="OLE_LINK182"/>
            <w:bookmarkStart w:id="4" w:name="OLE_LINK183"/>
            <w:r>
              <w:rPr>
                <w:noProof/>
              </w:rPr>
              <w:pict w14:anchorId="2AA79D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50" type="#_x0000_t75" alt="A screen shot of a tiled wall&#13;&#10;&#13;&#10;Description automatically generated" style="position:absolute;left:0;text-align:left;margin-left:-6.2pt;margin-top:23.3pt;width:134pt;height:107.1pt;z-index:-25222451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 w:rsidR="00E9198C" w:rsidRPr="00663795">
              <w:rPr>
                <w:sz w:val="32"/>
                <w:szCs w:val="32"/>
              </w:rPr>
              <w:t>3 + 7</w:t>
            </w:r>
          </w:p>
        </w:tc>
        <w:tc>
          <w:tcPr>
            <w:tcW w:w="2684" w:type="dxa"/>
            <w:shd w:val="clear" w:color="auto" w:fill="auto"/>
          </w:tcPr>
          <w:p w:rsidR="00E9198C" w:rsidRPr="00663795" w:rsidRDefault="00E342F0" w:rsidP="0066379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0F231AD2">
                <v:shape id="Picture 1" o:spid="_x0000_s1049" type="#_x0000_t75" alt="A screen shot of a tiled wall&#13;&#10;&#13;&#10;Description automatically generated" style="position:absolute;left:0;text-align:left;margin-left:-6.4pt;margin-top:23.3pt;width:134pt;height:107.1pt;z-index:-25224089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 w:rsidR="00E9198C" w:rsidRPr="00663795">
              <w:rPr>
                <w:sz w:val="32"/>
                <w:szCs w:val="32"/>
              </w:rPr>
              <w:t xml:space="preserve">12 </w:t>
            </w:r>
            <w:r w:rsidR="00E22AC2" w:rsidRPr="00663795">
              <w:rPr>
                <w:sz w:val="32"/>
                <w:szCs w:val="32"/>
              </w:rPr>
              <w:t>–</w:t>
            </w:r>
            <w:r w:rsidR="00E9198C" w:rsidRPr="00663795">
              <w:rPr>
                <w:sz w:val="32"/>
                <w:szCs w:val="32"/>
              </w:rPr>
              <w:t xml:space="preserve"> 6</w:t>
            </w:r>
          </w:p>
        </w:tc>
        <w:tc>
          <w:tcPr>
            <w:tcW w:w="2684" w:type="dxa"/>
            <w:shd w:val="clear" w:color="auto" w:fill="auto"/>
          </w:tcPr>
          <w:p w:rsidR="00E9198C" w:rsidRPr="00663795" w:rsidRDefault="00E342F0" w:rsidP="0066379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37526A62">
                <v:shape id="Picture 2" o:spid="_x0000_s1048" type="#_x0000_t75" alt="A screen shot of a tiled wall&#13;&#10;&#13;&#10;Description automatically generated" style="position:absolute;left:0;text-align:left;margin-left:-6.6pt;margin-top:23.3pt;width:134pt;height:107.1pt;z-index:-25223577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 w:rsidR="00E22AC2" w:rsidRPr="00663795">
              <w:rPr>
                <w:sz w:val="32"/>
                <w:szCs w:val="32"/>
              </w:rPr>
              <w:t>–</w:t>
            </w:r>
            <w:r w:rsidR="00E9198C" w:rsidRPr="00663795">
              <w:rPr>
                <w:sz w:val="32"/>
                <w:szCs w:val="32"/>
              </w:rPr>
              <w:t xml:space="preserve"> 8 + 4</w:t>
            </w:r>
          </w:p>
        </w:tc>
        <w:tc>
          <w:tcPr>
            <w:tcW w:w="2684" w:type="dxa"/>
            <w:shd w:val="clear" w:color="auto" w:fill="auto"/>
          </w:tcPr>
          <w:p w:rsidR="00E9198C" w:rsidRPr="00663795" w:rsidRDefault="00E342F0" w:rsidP="0066379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12DCC3F5">
                <v:shape id="Picture 3" o:spid="_x0000_s1047" type="#_x0000_t75" alt="A screen shot of a tiled wall&#13;&#10;&#13;&#10;Description automatically generated" style="position:absolute;left:0;text-align:left;margin-left:-6.7pt;margin-top:23.3pt;width:134pt;height:107.1pt;z-index:-25222860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 w:rsidR="00E22AC2" w:rsidRPr="00663795">
              <w:rPr>
                <w:sz w:val="32"/>
                <w:szCs w:val="32"/>
              </w:rPr>
              <w:t>–</w:t>
            </w:r>
            <w:r w:rsidR="00E9198C" w:rsidRPr="00663795">
              <w:rPr>
                <w:sz w:val="32"/>
                <w:szCs w:val="32"/>
              </w:rPr>
              <w:t xml:space="preserve">10 </w:t>
            </w:r>
            <w:r w:rsidR="00E22AC2" w:rsidRPr="00663795">
              <w:rPr>
                <w:sz w:val="32"/>
                <w:szCs w:val="32"/>
              </w:rPr>
              <w:t>–</w:t>
            </w:r>
            <w:r w:rsidR="00E9198C" w:rsidRPr="00663795">
              <w:rPr>
                <w:sz w:val="32"/>
                <w:szCs w:val="32"/>
              </w:rPr>
              <w:t xml:space="preserve"> 3</w:t>
            </w:r>
          </w:p>
        </w:tc>
      </w:tr>
      <w:tr w:rsidR="00663795" w:rsidRPr="00663795" w:rsidTr="00663795">
        <w:trPr>
          <w:trHeight w:val="2584"/>
        </w:trPr>
        <w:tc>
          <w:tcPr>
            <w:tcW w:w="2684" w:type="dxa"/>
            <w:shd w:val="clear" w:color="auto" w:fill="auto"/>
          </w:tcPr>
          <w:p w:rsidR="00E9198C" w:rsidRPr="00663795" w:rsidRDefault="00E9198C" w:rsidP="00663795">
            <w:pPr>
              <w:jc w:val="center"/>
              <w:rPr>
                <w:sz w:val="32"/>
                <w:szCs w:val="32"/>
              </w:rPr>
            </w:pPr>
            <w:r w:rsidRPr="00663795">
              <w:rPr>
                <w:sz w:val="32"/>
                <w:szCs w:val="32"/>
              </w:rPr>
              <w:t xml:space="preserve">6 + 7 </w:t>
            </w:r>
            <w:r w:rsidR="00E22AC2" w:rsidRPr="00663795">
              <w:rPr>
                <w:sz w:val="32"/>
                <w:szCs w:val="32"/>
              </w:rPr>
              <w:t>–</w:t>
            </w:r>
            <w:r w:rsidRPr="00663795">
              <w:rPr>
                <w:sz w:val="32"/>
                <w:szCs w:val="32"/>
              </w:rPr>
              <w:t xml:space="preserve"> 5</w:t>
            </w:r>
          </w:p>
        </w:tc>
        <w:tc>
          <w:tcPr>
            <w:tcW w:w="2684" w:type="dxa"/>
            <w:shd w:val="clear" w:color="auto" w:fill="auto"/>
          </w:tcPr>
          <w:p w:rsidR="00E9198C" w:rsidRPr="00663795" w:rsidRDefault="00E9198C" w:rsidP="00663795">
            <w:pPr>
              <w:jc w:val="center"/>
              <w:rPr>
                <w:sz w:val="32"/>
                <w:szCs w:val="32"/>
              </w:rPr>
            </w:pPr>
            <w:r w:rsidRPr="00663795">
              <w:rPr>
                <w:sz w:val="32"/>
                <w:szCs w:val="32"/>
              </w:rPr>
              <w:t xml:space="preserve">20 </w:t>
            </w:r>
            <w:r w:rsidR="00E22AC2" w:rsidRPr="00663795">
              <w:rPr>
                <w:sz w:val="32"/>
                <w:szCs w:val="32"/>
              </w:rPr>
              <w:t>–</w:t>
            </w:r>
            <w:r w:rsidRPr="00663795">
              <w:rPr>
                <w:sz w:val="32"/>
                <w:szCs w:val="32"/>
              </w:rPr>
              <w:t xml:space="preserve"> 8 </w:t>
            </w:r>
            <w:r w:rsidR="00E22AC2" w:rsidRPr="00663795">
              <w:rPr>
                <w:sz w:val="32"/>
                <w:szCs w:val="32"/>
              </w:rPr>
              <w:t>–</w:t>
            </w:r>
            <w:r w:rsidRPr="00663795">
              <w:rPr>
                <w:sz w:val="32"/>
                <w:szCs w:val="32"/>
              </w:rPr>
              <w:t xml:space="preserve"> 5</w:t>
            </w:r>
          </w:p>
        </w:tc>
        <w:tc>
          <w:tcPr>
            <w:tcW w:w="2684" w:type="dxa"/>
            <w:shd w:val="clear" w:color="auto" w:fill="auto"/>
          </w:tcPr>
          <w:p w:rsidR="00E9198C" w:rsidRPr="00663795" w:rsidRDefault="00E9198C" w:rsidP="00663795">
            <w:pPr>
              <w:jc w:val="center"/>
              <w:rPr>
                <w:sz w:val="32"/>
                <w:szCs w:val="32"/>
              </w:rPr>
            </w:pPr>
            <w:r w:rsidRPr="00663795">
              <w:rPr>
                <w:sz w:val="32"/>
                <w:szCs w:val="32"/>
              </w:rPr>
              <w:t xml:space="preserve">6 </w:t>
            </w:r>
            <w:r w:rsidR="00E22AC2" w:rsidRPr="00663795">
              <w:rPr>
                <w:sz w:val="32"/>
                <w:szCs w:val="32"/>
              </w:rPr>
              <w:t>–</w:t>
            </w:r>
            <w:r w:rsidRPr="00663795">
              <w:rPr>
                <w:sz w:val="32"/>
                <w:szCs w:val="32"/>
              </w:rPr>
              <w:t xml:space="preserve"> 2 </w:t>
            </w:r>
            <w:r w:rsidR="00E22AC2" w:rsidRPr="00663795">
              <w:rPr>
                <w:sz w:val="32"/>
                <w:szCs w:val="32"/>
              </w:rPr>
              <w:t>–</w:t>
            </w:r>
            <w:r w:rsidRPr="00663795">
              <w:rPr>
                <w:sz w:val="32"/>
                <w:szCs w:val="32"/>
              </w:rPr>
              <w:t xml:space="preserve"> 9</w:t>
            </w:r>
          </w:p>
        </w:tc>
        <w:tc>
          <w:tcPr>
            <w:tcW w:w="2684" w:type="dxa"/>
            <w:shd w:val="clear" w:color="auto" w:fill="auto"/>
          </w:tcPr>
          <w:p w:rsidR="00E9198C" w:rsidRPr="00663795" w:rsidRDefault="00E342F0" w:rsidP="0066379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5A720007">
                <v:shape id="Picture 8" o:spid="_x0000_s1046" type="#_x0000_t75" alt="A screen shot of a tiled wall&#13;&#10;&#13;&#10;Description automatically generated" style="position:absolute;left:0;text-align:left;margin-left:-408.9pt;margin-top:21.4pt;width:134pt;height:107.1pt;z-index:-25211392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>
              <w:rPr>
                <w:noProof/>
              </w:rPr>
              <w:pict w14:anchorId="095958C6">
                <v:shape id="Picture 7" o:spid="_x0000_s1045" type="#_x0000_t75" alt="A screen shot of a tiled wall&#13;&#10;&#13;&#10;Description automatically generated" style="position:absolute;left:0;text-align:left;margin-left:-6.8pt;margin-top:21.4pt;width:134pt;height:107.1pt;z-index:-25214156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>
              <w:rPr>
                <w:noProof/>
              </w:rPr>
              <w:pict w14:anchorId="363F78DC">
                <v:shape id="Picture 6" o:spid="_x0000_s1044" type="#_x0000_t75" alt="A screen shot of a tiled wall&#13;&#10;&#13;&#10;Description automatically generated" style="position:absolute;left:0;text-align:left;margin-left:-140.9pt;margin-top:21.4pt;width:134pt;height:107.1pt;z-index:-25216921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>
              <w:rPr>
                <w:noProof/>
              </w:rPr>
              <w:pict w14:anchorId="4A02CF8E">
                <v:shape id="Picture 5" o:spid="_x0000_s1043" type="#_x0000_t75" alt="A screen shot of a tiled wall&#13;&#10;&#13;&#10;Description automatically generated" style="position:absolute;left:0;text-align:left;margin-left:-274.9pt;margin-top:21.4pt;width:134pt;height:107.1pt;z-index:-25219686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 w:rsidR="00E9198C" w:rsidRPr="00663795">
              <w:rPr>
                <w:sz w:val="32"/>
                <w:szCs w:val="32"/>
              </w:rPr>
              <w:t xml:space="preserve">7 + 9 </w:t>
            </w:r>
            <w:r w:rsidR="00E22AC2" w:rsidRPr="00663795">
              <w:rPr>
                <w:sz w:val="32"/>
                <w:szCs w:val="32"/>
              </w:rPr>
              <w:t>–</w:t>
            </w:r>
            <w:r w:rsidR="00E9198C" w:rsidRPr="00663795">
              <w:rPr>
                <w:sz w:val="32"/>
                <w:szCs w:val="32"/>
              </w:rPr>
              <w:t xml:space="preserve"> 3</w:t>
            </w:r>
          </w:p>
        </w:tc>
      </w:tr>
      <w:bookmarkEnd w:id="3"/>
      <w:bookmarkEnd w:id="4"/>
    </w:tbl>
    <w:p w:rsidR="00E9198C" w:rsidRDefault="00E9198C" w:rsidP="00E9198C"/>
    <w:p w:rsidR="00AD796E" w:rsidRDefault="00AD796E" w:rsidP="00E9198C"/>
    <w:p w:rsidR="00E9198C" w:rsidRPr="00AD796E" w:rsidRDefault="00E342F0" w:rsidP="00037F41">
      <w:pPr>
        <w:spacing w:line="360" w:lineRule="auto"/>
        <w:rPr>
          <w:sz w:val="32"/>
          <w:szCs w:val="32"/>
        </w:rPr>
      </w:pPr>
      <w:r>
        <w:rPr>
          <w:noProof/>
        </w:rPr>
        <w:pict w14:anchorId="36CB2E13">
          <v:shape id="Picture 16" o:spid="_x0000_s1042" type="#_x0000_t75" alt="A screen shot of a tiled wall&#13;&#10;&#13;&#10;Description automatically generated" style="position:absolute;margin-left:-47.65pt;margin-top:188.6pt;width:138.5pt;height:107.1pt;z-index:-25164902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4" o:title="A screen shot of a tiled wall&#13;&#10;&#13;&#10;Description automatically generated"/>
          </v:shape>
        </w:pict>
      </w:r>
      <w:r w:rsidR="00E9198C" w:rsidRPr="006C6D00">
        <w:rPr>
          <w:b/>
          <w:bCs/>
          <w:sz w:val="32"/>
          <w:szCs w:val="32"/>
        </w:rPr>
        <w:t>2.</w:t>
      </w:r>
      <w:r w:rsidR="00E9198C" w:rsidRPr="00AD796E">
        <w:rPr>
          <w:sz w:val="32"/>
          <w:szCs w:val="32"/>
        </w:rPr>
        <w:t xml:space="preserve"> </w:t>
      </w:r>
      <w:r w:rsidR="00E22AC2" w:rsidRPr="00AD796E">
        <w:rPr>
          <w:sz w:val="32"/>
          <w:szCs w:val="32"/>
        </w:rPr>
        <w:t xml:space="preserve"> Solve these sums involving </w:t>
      </w:r>
      <w:r w:rsidR="00E22AC2" w:rsidRPr="00AD796E">
        <w:rPr>
          <w:i/>
          <w:iCs/>
          <w:sz w:val="32"/>
          <w:szCs w:val="32"/>
        </w:rPr>
        <w:t>multiplication</w:t>
      </w:r>
      <w:r w:rsidR="00E22AC2" w:rsidRPr="00AD796E">
        <w:rPr>
          <w:sz w:val="32"/>
          <w:szCs w:val="32"/>
        </w:rPr>
        <w:t xml:space="preserve"> of integers:</w:t>
      </w:r>
    </w:p>
    <w:tbl>
      <w:tblPr>
        <w:tblW w:w="10876" w:type="dxa"/>
        <w:tblInd w:w="-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9"/>
        <w:gridCol w:w="2719"/>
        <w:gridCol w:w="2719"/>
        <w:gridCol w:w="2719"/>
      </w:tblGrid>
      <w:tr w:rsidR="00663795" w:rsidRPr="00663795" w:rsidTr="00663795">
        <w:trPr>
          <w:trHeight w:val="2656"/>
        </w:trPr>
        <w:tc>
          <w:tcPr>
            <w:tcW w:w="2719" w:type="dxa"/>
            <w:shd w:val="clear" w:color="auto" w:fill="auto"/>
          </w:tcPr>
          <w:p w:rsidR="00E22AC2" w:rsidRPr="00663795" w:rsidRDefault="00E342F0" w:rsidP="00663795">
            <w:pPr>
              <w:jc w:val="center"/>
              <w:rPr>
                <w:sz w:val="32"/>
                <w:szCs w:val="32"/>
              </w:rPr>
            </w:pPr>
            <w:bookmarkStart w:id="5" w:name="OLE_LINK186"/>
            <w:bookmarkStart w:id="6" w:name="OLE_LINK187"/>
            <w:bookmarkStart w:id="7" w:name="OLE_LINK188"/>
            <w:r>
              <w:rPr>
                <w:noProof/>
              </w:rPr>
              <w:pict w14:anchorId="0030AB60">
                <v:shape id="Picture 11" o:spid="_x0000_s1041" type="#_x0000_t75" alt="A screen shot of a tiled wall&#13;&#10;&#13;&#10;Description automatically generated" style="position:absolute;left:0;text-align:left;margin-left:398.95pt;margin-top:28.45pt;width:139.5pt;height:107.1pt;z-index:-25192140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>
              <w:rPr>
                <w:noProof/>
              </w:rPr>
              <w:pict w14:anchorId="32318439">
                <v:shape id="Picture 12" o:spid="_x0000_s1040" type="#_x0000_t75" alt="A screen shot of a tiled wall&#13;&#10;&#13;&#10;Description automatically generated" style="position:absolute;left:0;text-align:left;margin-left:-6.95pt;margin-top:28.45pt;width:138.5pt;height:107.1pt;z-index:-25185587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>
              <w:rPr>
                <w:noProof/>
              </w:rPr>
              <w:pict w14:anchorId="1CA1040B">
                <v:shape id="Picture 10" o:spid="_x0000_s1039" type="#_x0000_t75" alt="A screen shot of a tiled wall&#13;&#10;&#13;&#10;Description automatically generated" style="position:absolute;left:0;text-align:left;margin-left:265.3pt;margin-top:28.8pt;width:134pt;height:107.1pt;z-index:-25198694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>
              <w:rPr>
                <w:noProof/>
              </w:rPr>
              <w:pict w14:anchorId="228D9218">
                <v:shape id="Picture 9" o:spid="_x0000_s1038" type="#_x0000_t75" alt="A screen shot of a tiled wall&#13;&#10;&#13;&#10;Description automatically generated" style="position:absolute;left:0;text-align:left;margin-left:131.3pt;margin-top:28.8pt;width:134pt;height:107.1pt;z-index:-25205043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 w:rsidR="00E22AC2" w:rsidRPr="00663795">
              <w:rPr>
                <w:sz w:val="32"/>
                <w:szCs w:val="32"/>
              </w:rPr>
              <w:t>6 x 4</w:t>
            </w:r>
          </w:p>
        </w:tc>
        <w:tc>
          <w:tcPr>
            <w:tcW w:w="2719" w:type="dxa"/>
            <w:shd w:val="clear" w:color="auto" w:fill="auto"/>
          </w:tcPr>
          <w:p w:rsidR="00E22AC2" w:rsidRPr="00663795" w:rsidRDefault="00E22AC2" w:rsidP="00663795">
            <w:pPr>
              <w:jc w:val="center"/>
              <w:rPr>
                <w:sz w:val="32"/>
                <w:szCs w:val="32"/>
              </w:rPr>
            </w:pPr>
            <w:r w:rsidRPr="00663795">
              <w:rPr>
                <w:sz w:val="32"/>
                <w:szCs w:val="32"/>
              </w:rPr>
              <w:t>3 x 10</w:t>
            </w:r>
          </w:p>
        </w:tc>
        <w:tc>
          <w:tcPr>
            <w:tcW w:w="2719" w:type="dxa"/>
            <w:shd w:val="clear" w:color="auto" w:fill="auto"/>
          </w:tcPr>
          <w:p w:rsidR="00E22AC2" w:rsidRPr="00663795" w:rsidRDefault="00E22AC2" w:rsidP="00663795">
            <w:pPr>
              <w:jc w:val="center"/>
              <w:rPr>
                <w:sz w:val="32"/>
                <w:szCs w:val="32"/>
              </w:rPr>
            </w:pPr>
            <w:bookmarkStart w:id="8" w:name="OLE_LINK184"/>
            <w:bookmarkStart w:id="9" w:name="OLE_LINK185"/>
            <w:r w:rsidRPr="00663795">
              <w:rPr>
                <w:rFonts w:cs="Calibri"/>
                <w:sz w:val="32"/>
                <w:szCs w:val="32"/>
              </w:rPr>
              <w:t>–</w:t>
            </w:r>
            <w:bookmarkEnd w:id="8"/>
            <w:bookmarkEnd w:id="9"/>
            <w:r w:rsidRPr="00663795">
              <w:rPr>
                <w:sz w:val="32"/>
                <w:szCs w:val="32"/>
              </w:rPr>
              <w:t>2 x 5</w:t>
            </w:r>
          </w:p>
        </w:tc>
        <w:tc>
          <w:tcPr>
            <w:tcW w:w="2719" w:type="dxa"/>
            <w:shd w:val="clear" w:color="auto" w:fill="auto"/>
          </w:tcPr>
          <w:p w:rsidR="00E22AC2" w:rsidRPr="00663795" w:rsidRDefault="00E22AC2" w:rsidP="00663795">
            <w:pPr>
              <w:jc w:val="center"/>
              <w:rPr>
                <w:sz w:val="32"/>
                <w:szCs w:val="32"/>
              </w:rPr>
            </w:pPr>
            <w:r w:rsidRPr="00663795">
              <w:rPr>
                <w:sz w:val="32"/>
                <w:szCs w:val="32"/>
              </w:rPr>
              <w:t>4 x (– 4)</w:t>
            </w:r>
          </w:p>
        </w:tc>
      </w:tr>
      <w:tr w:rsidR="00663795" w:rsidRPr="00663795" w:rsidTr="00663795">
        <w:trPr>
          <w:trHeight w:val="2656"/>
        </w:trPr>
        <w:tc>
          <w:tcPr>
            <w:tcW w:w="2719" w:type="dxa"/>
            <w:shd w:val="clear" w:color="auto" w:fill="auto"/>
          </w:tcPr>
          <w:p w:rsidR="00E22AC2" w:rsidRPr="00663795" w:rsidRDefault="00E22AC2" w:rsidP="00663795">
            <w:pPr>
              <w:jc w:val="center"/>
              <w:rPr>
                <w:sz w:val="32"/>
                <w:szCs w:val="32"/>
              </w:rPr>
            </w:pPr>
            <w:r w:rsidRPr="00663795">
              <w:rPr>
                <w:rFonts w:cs="Calibri"/>
                <w:sz w:val="32"/>
                <w:szCs w:val="32"/>
              </w:rPr>
              <w:t>(–7) x (</w:t>
            </w:r>
            <w:r w:rsidR="00AD796E" w:rsidRPr="00663795">
              <w:rPr>
                <w:rFonts w:cs="Calibri"/>
                <w:sz w:val="32"/>
                <w:szCs w:val="32"/>
              </w:rPr>
              <w:t>–</w:t>
            </w:r>
            <w:r w:rsidRPr="00663795">
              <w:rPr>
                <w:rFonts w:cs="Calibri"/>
                <w:sz w:val="32"/>
                <w:szCs w:val="32"/>
              </w:rPr>
              <w:t>2)</w:t>
            </w:r>
          </w:p>
        </w:tc>
        <w:tc>
          <w:tcPr>
            <w:tcW w:w="2719" w:type="dxa"/>
            <w:shd w:val="clear" w:color="auto" w:fill="auto"/>
          </w:tcPr>
          <w:p w:rsidR="00E22AC2" w:rsidRPr="00663795" w:rsidRDefault="00E342F0" w:rsidP="0066379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72EE4D44">
                <v:shape id="Picture 15" o:spid="_x0000_s1037" type="#_x0000_t75" alt="A screen shot of a tiled wall&#13;&#10;&#13;&#10;Description automatically generated" style="position:absolute;left:0;text-align:left;margin-left:263.9pt;margin-top:25.65pt;width:138.6pt;height:107.1pt;z-index:-25170022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>
              <w:rPr>
                <w:noProof/>
              </w:rPr>
              <w:pict w14:anchorId="561D8C65">
                <v:shape id="Picture 14" o:spid="_x0000_s1036" type="#_x0000_t75" alt="A screen shot of a tiled wall&#13;&#10;&#13;&#10;Description automatically generated" style="position:absolute;left:0;text-align:left;margin-left:129.45pt;margin-top:25.9pt;width:134pt;height:107.1pt;z-index:-25175347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>
              <w:rPr>
                <w:noProof/>
              </w:rPr>
              <w:pict w14:anchorId="67853442">
                <v:shape id="Picture 13" o:spid="_x0000_s1035" type="#_x0000_t75" alt="A screen shot of a tiled wall&#13;&#10;&#13;&#10;Description automatically generated" style="position:absolute;left:0;text-align:left;margin-left:-4.55pt;margin-top:25.9pt;width:134pt;height:107.1pt;z-index:-25180467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0;&#13;&#10;Description automatically generated"/>
                </v:shape>
              </w:pict>
            </w:r>
            <w:r w:rsidR="00E22AC2" w:rsidRPr="00663795">
              <w:rPr>
                <w:rFonts w:cs="Calibri"/>
                <w:sz w:val="32"/>
                <w:szCs w:val="32"/>
              </w:rPr>
              <w:t>(– 8) x 3</w:t>
            </w:r>
          </w:p>
        </w:tc>
        <w:tc>
          <w:tcPr>
            <w:tcW w:w="2719" w:type="dxa"/>
            <w:shd w:val="clear" w:color="auto" w:fill="auto"/>
          </w:tcPr>
          <w:p w:rsidR="00E22AC2" w:rsidRPr="00663795" w:rsidRDefault="00AD796E" w:rsidP="00663795">
            <w:pPr>
              <w:jc w:val="center"/>
              <w:rPr>
                <w:sz w:val="32"/>
                <w:szCs w:val="32"/>
              </w:rPr>
            </w:pPr>
            <w:r w:rsidRPr="00663795">
              <w:rPr>
                <w:sz w:val="32"/>
                <w:szCs w:val="32"/>
              </w:rPr>
              <w:t>11 x (</w:t>
            </w:r>
            <w:r w:rsidRPr="00663795">
              <w:rPr>
                <w:rFonts w:cs="Calibri"/>
                <w:sz w:val="32"/>
                <w:szCs w:val="32"/>
              </w:rPr>
              <w:t>–3)</w:t>
            </w:r>
          </w:p>
        </w:tc>
        <w:tc>
          <w:tcPr>
            <w:tcW w:w="2719" w:type="dxa"/>
            <w:shd w:val="clear" w:color="auto" w:fill="auto"/>
          </w:tcPr>
          <w:p w:rsidR="00E22AC2" w:rsidRPr="00663795" w:rsidRDefault="00AD796E" w:rsidP="00663795">
            <w:pPr>
              <w:jc w:val="center"/>
              <w:rPr>
                <w:sz w:val="32"/>
                <w:szCs w:val="32"/>
              </w:rPr>
            </w:pPr>
            <w:r w:rsidRPr="00663795">
              <w:rPr>
                <w:sz w:val="32"/>
                <w:szCs w:val="32"/>
              </w:rPr>
              <w:t>(</w:t>
            </w:r>
            <w:r w:rsidRPr="00663795">
              <w:rPr>
                <w:rFonts w:cs="Calibri"/>
                <w:sz w:val="32"/>
                <w:szCs w:val="32"/>
              </w:rPr>
              <w:t>–10) x (–5)</w:t>
            </w:r>
          </w:p>
        </w:tc>
      </w:tr>
      <w:bookmarkEnd w:id="5"/>
      <w:bookmarkEnd w:id="6"/>
      <w:bookmarkEnd w:id="7"/>
    </w:tbl>
    <w:p w:rsidR="00AD796E" w:rsidRDefault="00AD796E" w:rsidP="00E9198C">
      <w:pPr>
        <w:rPr>
          <w:sz w:val="28"/>
          <w:szCs w:val="28"/>
        </w:rPr>
      </w:pPr>
    </w:p>
    <w:p w:rsidR="00AD796E" w:rsidRPr="006C6D00" w:rsidRDefault="00E342F0" w:rsidP="00AD796E">
      <w:pPr>
        <w:spacing w:line="360" w:lineRule="auto"/>
        <w:rPr>
          <w:sz w:val="32"/>
          <w:szCs w:val="32"/>
        </w:rPr>
      </w:pPr>
      <w:r>
        <w:rPr>
          <w:noProof/>
        </w:rPr>
        <w:lastRenderedPageBreak/>
        <w:pict w14:anchorId="6E3F7FA5">
          <v:shape id="Picture 22" o:spid="_x0000_s1034" type="#_x0000_t75" alt="A screen shot of a tiled wall&#13;&#10;&#13;&#10;Description automatically generated" style="position:absolute;margin-left:224.1pt;margin-top:215.1pt;width:138.6pt;height:107.1pt;z-index:-25127219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4" o:title="A screen shot of a tiled wall&#13;&#10;&#13;&#10;Description automatically generated"/>
          </v:shape>
        </w:pict>
      </w:r>
      <w:r>
        <w:rPr>
          <w:noProof/>
        </w:rPr>
        <w:pict w14:anchorId="5532CD64">
          <v:shape id="Picture 23" o:spid="_x0000_s1033" type="#_x0000_t75" alt="A screen shot of a tiled wall&#13;&#10;&#13;&#10;Description automatically generated" style="position:absolute;margin-left:358.2pt;margin-top:215.1pt;width:139.5pt;height:107.1pt;z-index:-25123328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4" o:title="A screen shot of a tiled wall&#13;&#10;&#13;&#10;Description automatically generated"/>
          </v:shape>
        </w:pict>
      </w:r>
      <w:r>
        <w:rPr>
          <w:noProof/>
        </w:rPr>
        <w:pict w14:anchorId="3A244A4B">
          <v:shape id="Picture 21" o:spid="_x0000_s1032" type="#_x0000_t75" alt="A screen shot of a tiled wall&#13;&#10;&#13;&#10;Description automatically generated" style="position:absolute;margin-left:90pt;margin-top:215.1pt;width:134pt;height:107.1pt;z-index:-25131110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4" o:title="A screen shot of a tiled wall&#13;&#10;&#13;&#10;Description automatically generated"/>
          </v:shape>
        </w:pict>
      </w:r>
      <w:r>
        <w:rPr>
          <w:noProof/>
        </w:rPr>
        <w:pict w14:anchorId="76D55DE7">
          <v:shape id="Picture 24" o:spid="_x0000_s1031" type="#_x0000_t75" alt="A screen shot of a tiled wall&#13;&#10;&#13;&#10;Description automatically generated" style="position:absolute;margin-left:-44.1pt;margin-top:215.1pt;width:134pt;height:107.1pt;z-index:-25119846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4" o:title="A screen shot of a tiled wall&#13;&#10;&#13;&#10;Description automatically generated"/>
          </v:shape>
        </w:pict>
      </w:r>
      <w:r>
        <w:rPr>
          <w:noProof/>
        </w:rPr>
        <w:pict w14:anchorId="57FD8573">
          <v:shape id="Picture 19" o:spid="_x0000_s1030" type="#_x0000_t75" alt="A screen shot of a tiled wall&#13;&#10;&#13;&#10;Description automatically generated" style="position:absolute;margin-left:358.2pt;margin-top:66.6pt;width:139.5pt;height:107.1pt;z-index:-25142579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4" o:title="A screen shot of a tiled wall&#13;&#10;&#13;&#10;Description automatically generated"/>
          </v:shape>
        </w:pict>
      </w:r>
      <w:r>
        <w:rPr>
          <w:noProof/>
        </w:rPr>
        <w:pict w14:anchorId="056FE8FA">
          <v:shape id="Picture 18" o:spid="_x0000_s1029" type="#_x0000_t75" alt="A screen shot of a tiled wall&#13;&#10;&#13;&#10;Description automatically generated" style="position:absolute;margin-left:224.1pt;margin-top:66.6pt;width:138.6pt;height:107.1pt;z-index:-25150156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4" o:title="A screen shot of a tiled wall&#13;&#10;&#13;&#10;Description automatically generated"/>
          </v:shape>
        </w:pict>
      </w:r>
      <w:r>
        <w:rPr>
          <w:noProof/>
        </w:rPr>
        <w:pict w14:anchorId="21EECA4D">
          <v:shape id="Picture 20" o:spid="_x0000_s1028" type="#_x0000_t75" alt="A screen shot of a tiled wall&#13;&#10;&#13;&#10;Description automatically generated" style="position:absolute;margin-left:-44pt;margin-top:66.8pt;width:134pt;height:107.1pt;z-index:-25135001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4" o:title="A screen shot of a tiled wall&#13;&#10;&#13;&#10;Description automatically generated"/>
          </v:shape>
        </w:pict>
      </w:r>
      <w:r>
        <w:rPr>
          <w:noProof/>
        </w:rPr>
        <w:pict w14:anchorId="4792434D">
          <v:shape id="Picture 17" o:spid="_x0000_s1027" type="#_x0000_t75" alt="A screen shot of a tiled wall&#13;&#10;&#13;&#10;Description automatically generated" style="position:absolute;margin-left:90pt;margin-top:66.8pt;width:134pt;height:107.1pt;z-index:-25157734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4" o:title="A screen shot of a tiled wall&#13;&#10;&#13;&#10;Description automatically generated"/>
          </v:shape>
        </w:pict>
      </w:r>
      <w:r w:rsidR="00AD796E" w:rsidRPr="006C6D00">
        <w:rPr>
          <w:b/>
          <w:bCs/>
          <w:sz w:val="32"/>
          <w:szCs w:val="32"/>
        </w:rPr>
        <w:t>3.</w:t>
      </w:r>
      <w:r w:rsidR="00AD796E" w:rsidRPr="006C6D00">
        <w:rPr>
          <w:sz w:val="32"/>
          <w:szCs w:val="32"/>
        </w:rPr>
        <w:t xml:space="preserve"> Solve these sums involving </w:t>
      </w:r>
      <w:r w:rsidR="00AD796E" w:rsidRPr="006C6D00">
        <w:rPr>
          <w:i/>
          <w:iCs/>
          <w:sz w:val="32"/>
          <w:szCs w:val="32"/>
        </w:rPr>
        <w:t>division</w:t>
      </w:r>
      <w:r w:rsidR="00AD796E" w:rsidRPr="006C6D00">
        <w:rPr>
          <w:sz w:val="32"/>
          <w:szCs w:val="32"/>
        </w:rPr>
        <w:t xml:space="preserve"> of integers:</w:t>
      </w:r>
    </w:p>
    <w:tbl>
      <w:tblPr>
        <w:tblW w:w="10889" w:type="dxa"/>
        <w:tblInd w:w="-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6"/>
        <w:gridCol w:w="2721"/>
        <w:gridCol w:w="2721"/>
        <w:gridCol w:w="2721"/>
      </w:tblGrid>
      <w:tr w:rsidR="000254FE" w:rsidRPr="00663795" w:rsidTr="00663795">
        <w:trPr>
          <w:trHeight w:val="2933"/>
        </w:trPr>
        <w:tc>
          <w:tcPr>
            <w:tcW w:w="2726" w:type="dxa"/>
            <w:shd w:val="clear" w:color="auto" w:fill="auto"/>
          </w:tcPr>
          <w:p w:rsidR="00AD796E" w:rsidRPr="00663795" w:rsidRDefault="00E342F0" w:rsidP="00560F83">
            <w:pPr>
              <w:jc w:val="center"/>
              <w:rPr>
                <w:sz w:val="32"/>
                <w:szCs w:val="32"/>
              </w:rPr>
            </w:pPr>
            <w:bookmarkStart w:id="10" w:name="OLE_LINK197"/>
            <w:bookmarkStart w:id="11" w:name="OLE_LINK198"/>
            <w:r>
              <w:rPr>
                <w:noProof/>
              </w:rPr>
              <w:pict w14:anchorId="0CBD3685">
                <v:shape id="_x0000_i1044" type="#_x0000_t75" alt="" style="width:8.65pt;height:36.4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20234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aml:annotation aml:id=&quot;0&quot; w:type=&quot;Word.Bookmark.Start&quot; w:name=&quot;OLE_LINK189&quot;/&gt;&lt;aml:annotation aml:id=&quot;1&quot; w:type=&quot;Word.Bookmark.Start&quot; w:name=&quot;OLE_LINK190&quot;/&gt;&lt;w:p wsp:rsidR=&quot;00000000&quot; wsp:rsidRPr=&quot;00320234&quot; wsp:rsidRDefault=&quot;00320234&quot; wsp:rsidP=&quot;00320234&quot;&gt;&lt;m:oMathPara&gt;&lt;m:oMath&gt;&lt;m:f&gt;&lt;m:fPr&gt;&lt;m:ctrlPr&gt;&lt;w:rPr&gt;&lt;w:rFonts w:ascii=&quot;Cambria Math&quot; w:fareast=&quot;Calibri&quot; w:h-ansi=&quot;Cambria Math&quot; w:cs=&quot;Times New Roman&quot;/&gt;&lt;wx:font wx:val=&quot;Cambria Math&quot;/&gt;&lt;w:i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6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2&lt;/m:t&gt;&lt;/m:r&gt;&lt;/m:den&gt;&lt;/m:f&gt;&lt;/m:oMath&gt;&lt;/m:oMathPara&gt;&lt;aml:annotation aml:id=&quot;0&quot; w:type=&quot;Word.Bookmark.End&quot;/&gt;&lt;aml:annotation aml:id=&quot;1&quot; w:type=&quot;Word.Bookmark.End&quot;/&gt;&lt;/w:p&gt;&lt;w:sectPr wsp:rsidR=&quot;00000000&quot; wsp:rsidRPr=&quot;00320234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5" o:title="" chromakey="white"/>
                </v:shape>
              </w:pict>
            </w:r>
          </w:p>
        </w:tc>
        <w:tc>
          <w:tcPr>
            <w:tcW w:w="2721" w:type="dxa"/>
            <w:shd w:val="clear" w:color="auto" w:fill="auto"/>
          </w:tcPr>
          <w:p w:rsidR="00AD796E" w:rsidRPr="00663795" w:rsidRDefault="00E342F0" w:rsidP="00560F83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noProof/>
              </w:rPr>
              <w:pict w14:anchorId="49E32733">
                <v:shape id="_x0000_i1043" type="#_x0000_t75" alt="" style="width:19.95pt;height:36.4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8319A&quot;/&gt;&lt;wsp:rsid wsp:val=&quot;00E9198C&quot;/&gt;&lt;/wsp:rsids&gt;&lt;/w:docPr&gt;&lt;w:body&gt;&lt;wx:sect&gt;&lt;w:p wsp:rsidR=&quot;00000000&quot; wsp:rsidRPr=&quot;00E8319A&quot; wsp:rsidRDefault=&quot;00E8319A&quot; wsp:rsidP=&quot;00E8319A&quot;&gt;&lt;m:oMathPara&gt;&lt;m:oMath&gt;&lt;m:f&gt;&lt;m:fPr&gt;&lt;m:ctrlPr&gt;&lt;w:rPr&gt;&lt;w:rFonts w:ascii=&quot;Cambria Math&quot; w:fareast=&quot;Calibri&quot; w:h-ansi=&quot;Cambria Math&quot; w:cs=&quot;Times New Roman&quot;/&gt;&lt;wx:font wx:val=&quot;Cambria Math&quot;/&gt;&lt;w:i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‚Äì8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4&lt;/m:t&gt;&lt;/m:r&gt;&lt;/m:den&gt;&lt;/m:f&gt;&lt;/m:oMath&gt;&lt;/m:oMathPara&gt;&lt;/w:p&gt;&lt;w:sectPr wsp:rsidR=&quot;00000000&quot; wsp:rsidRPr=&quot;00E8319A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6" o:title="" chromakey="white"/>
                </v:shape>
              </w:pict>
            </w:r>
          </w:p>
        </w:tc>
        <w:tc>
          <w:tcPr>
            <w:tcW w:w="2721" w:type="dxa"/>
            <w:shd w:val="clear" w:color="auto" w:fill="auto"/>
          </w:tcPr>
          <w:p w:rsidR="00AD796E" w:rsidRPr="00663795" w:rsidRDefault="00E342F0" w:rsidP="00560F83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248BF85C">
                <v:shape id="_x0000_i1042" type="#_x0000_t75" alt="" style="width:19.95pt;height:36.4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DE5B56&quot;/&gt;&lt;wsp:rsid wsp:val=&quot;00E22AC2&quot;/&gt;&lt;wsp:rsid wsp:val=&quot;00E9198C&quot;/&gt;&lt;/wsp:rsids&gt;&lt;/w:docPr&gt;&lt;w:body&gt;&lt;wx:sect&gt;&lt;w:p wsp:rsidR=&quot;00000000&quot; wsp:rsidRPr=&quot;00DE5B56&quot; wsp:rsidRDefault=&quot;00DE5B56&quot; wsp:rsidP=&quot;00DE5B56&quot;&gt;&lt;m:oMathPara&gt;&lt;m:oMath&gt;&lt;m:f&gt;&lt;m:fPr&gt;&lt;m:ctrlPr&gt;&lt;w:rPr&gt;&lt;w:rFonts w:ascii=&quot;Cambria Math&quot; w:fareast=&quot;Calibri&quot; w:h-ansi=&quot;Cambria Math&quot; w:cs=&quot;Times New Roman&quot;/&gt;&lt;wx:font wx:val=&quot;Cambria Math&quot;/&gt;&lt;w:i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‚Äì9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3&lt;/m:t&gt;&lt;/m:r&gt;&lt;/m:den&gt;&lt;/m:f&gt;&lt;/m:oMath&gt;&lt;/m:oMathPara&gt;&lt;/w:p&gt;&lt;w:sectPr wsp:rsidR=&quot;00000000&quot; wsp:rsidRPr=&quot;00DE5B56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7" o:title="" chromakey="white"/>
                </v:shape>
              </w:pict>
            </w:r>
          </w:p>
        </w:tc>
        <w:tc>
          <w:tcPr>
            <w:tcW w:w="2721" w:type="dxa"/>
            <w:shd w:val="clear" w:color="auto" w:fill="auto"/>
          </w:tcPr>
          <w:p w:rsidR="00AD796E" w:rsidRPr="00663795" w:rsidRDefault="00E342F0" w:rsidP="00560F83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0C882127">
                <v:shape id="_x0000_i1041" type="#_x0000_t75" alt="" style="width:27.75pt;height:36.4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A3BC0&quot;/&gt;&lt;wsp:rsid wsp:val=&quot;00615AAD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aml:annotation aml:id=&quot;0&quot; w:type=&quot;Word.Bookmark.Start&quot; w:name=&quot;OLE_LINK193&quot;/&gt;&lt;aml:annotation aml:id=&quot;1&quot; w:type=&quot;Word.Bookmark.Start&quot; w:name=&quot;OLE_LINK194&quot;/&gt;&lt;w:p wsp:rsidR=&quot;00000000&quot; wsp:rsidRPr=&quot;00615AAD&quot; wsp:rsidRDefault=&quot;00615AAD&quot; wsp:rsidP=&quot;00615AAD&quot;&gt;&lt;m:oMathPara&gt;&lt;m:oMath&gt;&lt;m:f&gt;&lt;m:fPr&gt;&lt;m:ctrlPr&gt;&lt;w:rPr&gt;&lt;w:rFonts w:ascii=&quot;Cambria Math&quot; w:fareast=&quot;Calibri&quot; w:h-ansi=&quot;Cambria Math&quot; w:cs=&quot;Times New Roman&quot;/&gt;&lt;wx:font wx:val=&quot;Cambria Math&quot;/&gt;&lt;w:i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‚Äì10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‚Äì2&lt;/m:t&gt;&lt;/m:r&gt;&lt;/m:den&gt;&lt;/m:f&gt;&lt;/m:oMath&gt;&lt;/m:oMathPara&gt;&lt;aml:annotation aml:id=&quot;0&quot; w:type=&quot;Word.Bookmark.End&quot;/&gt;&lt;aml:annotation aml:id=&quot;1&quot; w:type=&quot;Word.Bookmark.End&quot;/&gt;&lt;/w:p&gt;&lt;w:sectPr wsp:rsidR=&quot;00000000&quot; wsp:rsidRPr=&quot;00615AAD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</w:p>
        </w:tc>
      </w:tr>
      <w:tr w:rsidR="000254FE" w:rsidRPr="00663795" w:rsidTr="00663795">
        <w:trPr>
          <w:trHeight w:val="2933"/>
        </w:trPr>
        <w:tc>
          <w:tcPr>
            <w:tcW w:w="2726" w:type="dxa"/>
            <w:shd w:val="clear" w:color="auto" w:fill="auto"/>
          </w:tcPr>
          <w:p w:rsidR="00AD796E" w:rsidRPr="00663795" w:rsidRDefault="00E342F0" w:rsidP="00560F83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0802B752">
                <v:shape id="_x0000_i1040" type="#_x0000_t75" alt="" style="width:19.95pt;height:36.4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A3BC0&quot;/&gt;&lt;wsp:rsid wsp:val=&quot;00435D8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w:p wsp:rsidR=&quot;00000000&quot; wsp:rsidRPr=&quot;00435D80&quot; wsp:rsidRDefault=&quot;00435D80&quot; wsp:rsidP=&quot;00435D80&quot;&gt;&lt;m:oMathPara&gt;&lt;m:oMath&gt;&lt;m:f&gt;&lt;m:fPr&gt;&lt;m:ctrlPr&gt;&lt;w:rPr&gt;&lt;w:rFonts w:ascii=&quot;Cambria Math&quot; w:fareast=&quot;Calibri&quot; w:h-ansi=&quot;Cambria Math&quot; w:cs=&quot;Times New Roman&quot;/&gt;&lt;wx:font wx:val=&quot;Cambria Math&quot;/&gt;&lt;w:i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20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‚Äì5&lt;/m:t&gt;&lt;/m:r&gt;&lt;/m:den&gt;&lt;/m:f&gt;&lt;/m:oMath&gt;&lt;/m:oMathPara&gt;&lt;/w:p&gt;&lt;w:sectPr wsp:rsidR=&quot;00000000&quot; wsp:rsidRPr=&quot;00435D8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</w:p>
        </w:tc>
        <w:tc>
          <w:tcPr>
            <w:tcW w:w="2721" w:type="dxa"/>
            <w:shd w:val="clear" w:color="auto" w:fill="auto"/>
          </w:tcPr>
          <w:p w:rsidR="00AD796E" w:rsidRPr="00663795" w:rsidRDefault="00E342F0" w:rsidP="00560F83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213C932D">
                <v:shape id="_x0000_i1039" type="#_x0000_t75" alt="" style="width:18.2pt;height:36.4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wsp:rsid wsp:val=&quot;00FE426B&quot;/&gt;&lt;/wsp:rsids&gt;&lt;/w:docPr&gt;&lt;w:body&gt;&lt;wx:sect&gt;&lt;aml:annotation aml:id=&quot;0&quot; w:type=&quot;Word.Bookmark.Start&quot; w:name=&quot;OLE_LINK203&quot;/&gt;&lt;aml:annotation aml:id=&quot;1&quot; w:type=&quot;Word.Bookmark.Start&quot; w:name=&quot;OLE_LINK204&quot;/&gt;&lt;w:p wsp:rsidR=&quot;00000000&quot; wsp:rsidRPr=&quot;00FE426B&quot; wsp:rsidRDefault=&quot;00FE426B&quot; wsp:rsidP=&quot;00FE426B&quot;&gt;&lt;m:oMathPara&gt;&lt;m:oMath&gt;&lt;m:f&gt;&lt;m:fPr&gt;&lt;m:ctrlPr&gt;&lt;w:rPr&gt;&lt;w:rFonts w:ascii=&quot;Cambria Math&quot; w:fareast=&quot;Calibri&quot; w:h-ansi=&quot;Cambria Math&quot; w:cs=&quot;Times New Roman&quot;/&gt;&lt;wx:font wx:val=&quot;Cambria Math&quot;/&gt;&lt;w:i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18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9&lt;/m:t&gt;&lt;/m:r&gt;&lt;/m:den&gt;&lt;/m:f&gt;&lt;/m:oMath&gt;&lt;/m:oMathPara&gt;&lt;aml:annotation aml:id=&quot;0&quot; w:type=&quot;Word.Bookmark.End&quot;/&gt;&lt;aml:annotation aml:id=&quot;1&quot; w:type=&quot;Word.Bookmark.End&quot;/&gt;&lt;/w:p&gt;&lt;w:sectPr wsp:rsidR=&quot;00000000&quot; wsp:rsidRPr=&quot;00FE426B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</w:p>
        </w:tc>
        <w:tc>
          <w:tcPr>
            <w:tcW w:w="2721" w:type="dxa"/>
            <w:shd w:val="clear" w:color="auto" w:fill="auto"/>
          </w:tcPr>
          <w:p w:rsidR="00AD796E" w:rsidRPr="00663795" w:rsidRDefault="00E342F0" w:rsidP="00560F83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1B029D85">
                <v:shape id="_x0000_i1038" type="#_x0000_t75" alt="" style="width:27.75pt;height:36.4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85322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w:p wsp:rsidR=&quot;00000000&quot; wsp:rsidRPr=&quot;00385322&quot; wsp:rsidRDefault=&quot;00385322&quot; wsp:rsidP=&quot;00385322&quot;&gt;&lt;m:oMathPara&gt;&lt;m:oMath&gt;&lt;m:f&gt;&lt;m:fPr&gt;&lt;m:ctrlPr&gt;&lt;w:rPr&gt;&lt;w:rFonts w:ascii=&quot;Cambria Math&quot; w:fareast=&quot;Calibri&quot; w:h-ansi=&quot;Cambria Math&quot; w:cs=&quot;Times New Roman&quot;/&gt;&lt;wx:font wx:val=&quot;Cambria Math&quot;/&gt;&lt;w:i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30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‚Äì10&lt;/m:t&gt;&lt;/m:r&gt;&lt;/m:den&gt;&lt;/m:f&gt;&lt;/m:oMath&gt;&lt;/m:oMathPara&gt;&lt;/w:p&gt;&lt;w:sectPr wsp:rsidR=&quot;00000000&quot; wsp:rsidRPr=&quot;00385322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  <w:tc>
          <w:tcPr>
            <w:tcW w:w="2721" w:type="dxa"/>
            <w:shd w:val="clear" w:color="auto" w:fill="auto"/>
          </w:tcPr>
          <w:p w:rsidR="00AD796E" w:rsidRPr="00663795" w:rsidRDefault="00E342F0" w:rsidP="00560F83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794CA1A7">
                <v:shape id="_x0000_i1037" type="#_x0000_t75" alt="" style="width:27.75pt;height:36.4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A3BC0&quot;/&gt;&lt;wsp:rsid wsp:val=&quot;00663795&quot;/&gt;&lt;wsp:rsid wsp:val=&quot;0067612E&quot;/&gt;&lt;wsp:rsid wsp:val=&quot;006C6D00&quot;/&gt;&lt;wsp:rsid wsp:val=&quot;00763C9C&quot;/&gt;&lt;wsp:rsid wsp:val=&quot;00766D85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w:p wsp:rsidR=&quot;00000000&quot; wsp:rsidRPr=&quot;00766D85&quot; wsp:rsidRDefault=&quot;00766D85&quot; wsp:rsidP=&quot;00766D85&quot;&gt;&lt;m:oMathPara&gt;&lt;m:oMath&gt;&lt;m:f&gt;&lt;m:fPr&gt;&lt;m:ctrlPr&gt;&lt;w:rPr&gt;&lt;w:rFonts w:ascii=&quot;Cambria Math&quot; w:fareast=&quot;Calibri&quot; w:h-ansi=&quot;Cambria Math&quot; w:cs=&quot;Times New Roman&quot;/&gt;&lt;wx:font wx:val=&quot;Cambria Math&quot;/&gt;&lt;w:i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‚Äì44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‚Äì11&lt;/m:t&gt;&lt;/m:r&gt;&lt;/m:den&gt;&lt;/m:f&gt;&lt;/m:oMath&gt;&lt;/m:oMathPara&gt;&lt;/w:p&gt;&lt;w:sectPr wsp:rsidR=&quot;00000000&quot; wsp:rsidRPr=&quot;00766D85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</w:p>
        </w:tc>
      </w:tr>
      <w:bookmarkEnd w:id="10"/>
      <w:bookmarkEnd w:id="11"/>
    </w:tbl>
    <w:p w:rsidR="00037F41" w:rsidRDefault="00037F41" w:rsidP="00E9198C">
      <w:pPr>
        <w:rPr>
          <w:sz w:val="28"/>
          <w:szCs w:val="28"/>
        </w:rPr>
      </w:pPr>
    </w:p>
    <w:p w:rsidR="00037F41" w:rsidRDefault="00037F41" w:rsidP="006C6D00">
      <w:pPr>
        <w:spacing w:line="360" w:lineRule="auto"/>
        <w:rPr>
          <w:i/>
          <w:iCs/>
          <w:sz w:val="28"/>
          <w:szCs w:val="28"/>
        </w:rPr>
      </w:pPr>
      <w:r w:rsidRPr="006C6D00">
        <w:rPr>
          <w:b/>
          <w:bCs/>
          <w:sz w:val="32"/>
          <w:szCs w:val="32"/>
        </w:rPr>
        <w:t>4.</w:t>
      </w:r>
      <w:r w:rsidRPr="006C6D00">
        <w:rPr>
          <w:sz w:val="36"/>
          <w:szCs w:val="36"/>
        </w:rPr>
        <w:t xml:space="preserve"> </w:t>
      </w:r>
      <w:r w:rsidRPr="006C6D00">
        <w:rPr>
          <w:sz w:val="32"/>
          <w:szCs w:val="32"/>
        </w:rPr>
        <w:t xml:space="preserve">Can you solve these problems involving </w:t>
      </w:r>
      <w:r w:rsidRPr="006C6D00">
        <w:rPr>
          <w:i/>
          <w:iCs/>
          <w:sz w:val="32"/>
          <w:szCs w:val="32"/>
        </w:rPr>
        <w:t>addition, subtraction, multiplication, and division?</w:t>
      </w:r>
    </w:p>
    <w:tbl>
      <w:tblPr>
        <w:tblW w:w="10889" w:type="dxa"/>
        <w:tblInd w:w="-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6"/>
        <w:gridCol w:w="5576"/>
      </w:tblGrid>
      <w:tr w:rsidR="00037F41" w:rsidRPr="00663795" w:rsidTr="00663795">
        <w:trPr>
          <w:trHeight w:val="2933"/>
        </w:trPr>
        <w:tc>
          <w:tcPr>
            <w:tcW w:w="5447" w:type="dxa"/>
            <w:shd w:val="clear" w:color="auto" w:fill="auto"/>
          </w:tcPr>
          <w:p w:rsidR="00037F41" w:rsidRPr="00663795" w:rsidRDefault="00663795" w:rsidP="00560F83">
            <w:pPr>
              <w:jc w:val="center"/>
              <w:rPr>
                <w:b/>
                <w:bCs/>
                <w:sz w:val="28"/>
                <w:szCs w:val="28"/>
              </w:rPr>
            </w:pPr>
            <w:r w:rsidRPr="00663795">
              <w:rPr>
                <w:b/>
                <w:bCs/>
                <w:sz w:val="28"/>
                <w:szCs w:val="28"/>
              </w:rPr>
              <w:fldChar w:fldCharType="begin"/>
            </w:r>
            <w:r w:rsidRPr="00663795">
              <w:rPr>
                <w:b/>
                <w:bCs/>
                <w:sz w:val="28"/>
                <w:szCs w:val="28"/>
              </w:rPr>
              <w:instrText xml:space="preserve"> QUOTE </w:instrText>
            </w:r>
            <w:r w:rsidR="00E342F0">
              <w:rPr>
                <w:noProof/>
                <w:position w:val="-8"/>
              </w:rPr>
              <w:pict w14:anchorId="34F0B8D3">
                <v:shape id="_x0000_i1036" type="#_x0000_t75" alt="" style="width:116.25pt;height:19.1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26361C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w:p wsp:rsidR=&quot;00000000&quot; wsp:rsidRDefault=&quot;0026361C&quot; wsp:rsidP=&quot;0026361C&quot;&gt;&lt;m:oMathPara&gt;&lt;m:oMath&gt;&lt;m:r&gt;&lt;w:rPr&gt;&lt;w:rFonts w:ascii=&quot;Cambria Math&quot; w:h-ansi=&quot;Cambria Math&quot;/&gt;&lt;wx:font wx:val=&quot;Cambria Math&quot;/&gt;&lt;w:i/&gt;&lt;w:sz w:val=&quot;32&quot;/&gt;&lt;w:sz-cs w:val=&quot;32&quot;/&gt;&lt;/w:rPr&gt;&lt;m:t&gt;8&lt;/m:t&gt;&lt;/m:r&gt;&lt;aml:annotation aml:id=&quot;0&quot; w:type=&quot;Word.Bookmark.Start&quot; w:name=&quot;OLE_LINK201&quot;/&gt;&lt;aml:annotation aml:id=&quot;1&quot; w:type=&quot;Word.Bookmark.Start&quot; w:name=&quot;OLE_LINK202&quot;/&gt;&lt;m:r&gt;&lt;w:rPr&gt;&lt;w:rFonts w:ascii=&quot;Cambria Math&quot; w:h-ansi=&quot;Cambria Math&quot;/&gt;&lt;wx:font wx:val=&quot;Cambria Math&quot;/&gt;&lt;w:i/&gt;&lt;w:sz w:val=&quot;32&quot;/&gt;&lt;w:sz-cs w:val=&quot;32&quot;/&gt;&lt;/w:rPr&gt;&lt;m:t&gt; ‚Äì&lt;/m:t&gt;&lt;/m:r&gt;&lt;aml:annotation aml:id=&quot;0&quot; w:type=&quot;Word.Bookmark.End&quot;/&gt;&lt;aml:annotation aml:id=&quot;1&quot; w:type=&quot;Word.Bookmark.End&quot;/&gt;&lt;m:r&gt;&lt;w:rPr&gt;&lt;w:rFonts w:ascii=&quot;Cambria Math&quot; w:h-ansi=&quot;Cambria Math&quot;/&gt;&lt;wx:font wx:val=&quot;Cambria Math&quot;/&gt;&lt;w:i/&gt;&lt;w:sz w:val=&quot;32&quot;/&gt;&lt;w:sz-cs w:val=&quot;32&quot;/&gt;&lt;/w:rPr&gt;&lt;m:t&gt; 3  +  4 x (2)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  <w:r w:rsidRPr="00663795">
              <w:rPr>
                <w:b/>
                <w:bCs/>
                <w:sz w:val="28"/>
                <w:szCs w:val="28"/>
              </w:rPr>
              <w:instrText xml:space="preserve"> </w:instrText>
            </w:r>
            <w:r w:rsidRPr="00663795">
              <w:rPr>
                <w:b/>
                <w:bCs/>
                <w:sz w:val="28"/>
                <w:szCs w:val="28"/>
              </w:rPr>
              <w:fldChar w:fldCharType="separate"/>
            </w:r>
            <w:r w:rsidR="00E342F0">
              <w:rPr>
                <w:noProof/>
                <w:position w:val="-8"/>
              </w:rPr>
              <w:pict w14:anchorId="76D00C8B">
                <v:shape id="_x0000_i1035" type="#_x0000_t75" alt="" style="width:116.25pt;height:19.1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26361C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w:p wsp:rsidR=&quot;00000000&quot; wsp:rsidRDefault=&quot;0026361C&quot; wsp:rsidP=&quot;0026361C&quot;&gt;&lt;m:oMathPara&gt;&lt;m:oMath&gt;&lt;m:r&gt;&lt;w:rPr&gt;&lt;w:rFonts w:ascii=&quot;Cambria Math&quot; w:h-ansi=&quot;Cambria Math&quot;/&gt;&lt;wx:font wx:val=&quot;Cambria Math&quot;/&gt;&lt;w:i/&gt;&lt;w:sz w:val=&quot;32&quot;/&gt;&lt;w:sz-cs w:val=&quot;32&quot;/&gt;&lt;/w:rPr&gt;&lt;m:t&gt;8&lt;/m:t&gt;&lt;/m:r&gt;&lt;aml:annotation aml:id=&quot;0&quot; w:type=&quot;Word.Bookmark.Start&quot; w:name=&quot;OLE_LINK201&quot;/&gt;&lt;aml:annotation aml:id=&quot;1&quot; w:type=&quot;Word.Bookmark.Start&quot; w:name=&quot;OLE_LINK202&quot;/&gt;&lt;m:r&gt;&lt;w:rPr&gt;&lt;w:rFonts w:ascii=&quot;Cambria Math&quot; w:h-ansi=&quot;Cambria Math&quot;/&gt;&lt;wx:font wx:val=&quot;Cambria Math&quot;/&gt;&lt;w:i/&gt;&lt;w:sz w:val=&quot;32&quot;/&gt;&lt;w:sz-cs w:val=&quot;32&quot;/&gt;&lt;/w:rPr&gt;&lt;m:t&gt; ‚Äì&lt;/m:t&gt;&lt;/m:r&gt;&lt;aml:annotation aml:id=&quot;0&quot; w:type=&quot;Word.Bookmark.End&quot;/&gt;&lt;aml:annotation aml:id=&quot;1&quot; w:type=&quot;Word.Bookmark.End&quot;/&gt;&lt;m:r&gt;&lt;w:rPr&gt;&lt;w:rFonts w:ascii=&quot;Cambria Math&quot; w:h-ansi=&quot;Cambria Math&quot;/&gt;&lt;wx:font wx:val=&quot;Cambria Math&quot;/&gt;&lt;w:i/&gt;&lt;w:sz w:val=&quot;32&quot;/&gt;&lt;w:sz-cs w:val=&quot;32&quot;/&gt;&lt;/w:rPr&gt;&lt;m:t&gt; 3  +  4 x (2)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  <w:r w:rsidRPr="00663795">
              <w:rPr>
                <w:b/>
                <w:bCs/>
                <w:sz w:val="28"/>
                <w:szCs w:val="28"/>
              </w:rPr>
              <w:fldChar w:fldCharType="end"/>
            </w:r>
            <w:r w:rsidR="00763C9C" w:rsidRPr="00663795">
              <w:rPr>
                <w:b/>
                <w:bCs/>
                <w:sz w:val="28"/>
                <w:szCs w:val="28"/>
              </w:rPr>
              <w:t xml:space="preserve"> </w:t>
            </w:r>
          </w:p>
          <w:p w:rsidR="00763C9C" w:rsidRPr="00663795" w:rsidRDefault="00E342F0" w:rsidP="0066379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pict w14:anchorId="3B7B8B61">
                <v:shape id="_x0000_i1034" type="#_x0000_t75" alt="" style="width:268.05pt;height:118pt;visibility:visible;mso-wrap-style:square;mso-width-percent:0;mso-height-percent:0;mso-width-percent:0;mso-height-percent:0">
                  <v:imagedata r:id="rId14" o:title=""/>
                </v:shape>
              </w:pict>
            </w:r>
          </w:p>
        </w:tc>
        <w:tc>
          <w:tcPr>
            <w:tcW w:w="5442" w:type="dxa"/>
            <w:shd w:val="clear" w:color="auto" w:fill="auto"/>
          </w:tcPr>
          <w:p w:rsidR="00037F41" w:rsidRPr="00663795" w:rsidRDefault="006C6D00" w:rsidP="00663795">
            <w:pPr>
              <w:jc w:val="center"/>
              <w:rPr>
                <w:sz w:val="32"/>
                <w:szCs w:val="32"/>
              </w:rPr>
            </w:pPr>
            <w:r w:rsidRPr="00663795">
              <w:rPr>
                <w:sz w:val="32"/>
                <w:szCs w:val="32"/>
              </w:rPr>
              <w:t xml:space="preserve">10 + 2 x </w:t>
            </w:r>
            <w:bookmarkStart w:id="12" w:name="OLE_LINK211"/>
            <w:bookmarkStart w:id="13" w:name="OLE_LINK212"/>
            <w:r w:rsidRPr="00663795">
              <w:rPr>
                <w:sz w:val="32"/>
                <w:szCs w:val="32"/>
              </w:rPr>
              <w:t>(</w:t>
            </w:r>
            <w:bookmarkEnd w:id="12"/>
            <w:bookmarkEnd w:id="13"/>
            <w:r w:rsidR="00663795" w:rsidRPr="00663795">
              <w:rPr>
                <w:noProof/>
              </w:rPr>
              <w:fldChar w:fldCharType="begin"/>
            </w:r>
            <w:r w:rsidR="00663795" w:rsidRPr="00663795">
              <w:rPr>
                <w:noProof/>
              </w:rPr>
              <w:instrText xml:space="preserve"> QUOTE </w:instrText>
            </w:r>
            <w:r w:rsidR="00E342F0">
              <w:rPr>
                <w:noProof/>
                <w:position w:val="-8"/>
              </w:rPr>
              <w:pict w14:anchorId="6D5B8B59">
                <v:shape id="_x0000_i1033" type="#_x0000_t75" alt="" style="width:26pt;height:19.1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2606A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w:p wsp:rsidR=&quot;00000000&quot; wsp:rsidRDefault=&quot;0032606A&quot; wsp:rsidP=&quot;0032606A&quot;&gt;&lt;m:oMathPara&gt;&lt;m:oMath&gt;&lt;m:r&gt;&lt;w:rPr&gt;&lt;w:rFonts w:ascii=&quot;Cambria Math&quot; w:h-ansi=&quot;Cambria Math&quot;/&gt;&lt;wx:font wx:val=&quot;Cambria Math&quot;/&gt;&lt;w:i/&gt;&lt;w:sz w:val=&quot;32&quot;/&gt;&lt;w:sz-cs w:val=&quot;32&quot;/&gt;&lt;/w:rPr&gt;&lt;m:t&gt;‚Äì3)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5" o:title="" chromakey="white"/>
                </v:shape>
              </w:pict>
            </w:r>
            <w:r w:rsidR="00663795" w:rsidRPr="00663795">
              <w:rPr>
                <w:noProof/>
              </w:rPr>
              <w:instrText xml:space="preserve"> </w:instrText>
            </w:r>
            <w:r w:rsidR="00663795" w:rsidRPr="00663795">
              <w:rPr>
                <w:noProof/>
              </w:rPr>
              <w:fldChar w:fldCharType="separate"/>
            </w:r>
            <w:r w:rsidR="00E342F0">
              <w:rPr>
                <w:noProof/>
                <w:position w:val="-8"/>
              </w:rPr>
              <w:pict w14:anchorId="36748ADE">
                <v:shape id="_x0000_i1032" type="#_x0000_t75" alt="" style="width:26pt;height:19.1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2606A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w:p wsp:rsidR=&quot;00000000&quot; wsp:rsidRDefault=&quot;0032606A&quot; wsp:rsidP=&quot;0032606A&quot;&gt;&lt;m:oMathPara&gt;&lt;m:oMath&gt;&lt;m:r&gt;&lt;w:rPr&gt;&lt;w:rFonts w:ascii=&quot;Cambria Math&quot; w:h-ansi=&quot;Cambria Math&quot;/&gt;&lt;wx:font wx:val=&quot;Cambria Math&quot;/&gt;&lt;w:i/&gt;&lt;w:sz w:val=&quot;32&quot;/&gt;&lt;w:sz-cs w:val=&quot;32&quot;/&gt;&lt;/w:rPr&gt;&lt;m:t&gt;‚Äì3)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5" o:title="" chromakey="white"/>
                </v:shape>
              </w:pict>
            </w:r>
            <w:r w:rsidR="00663795" w:rsidRPr="00663795">
              <w:rPr>
                <w:noProof/>
              </w:rPr>
              <w:fldChar w:fldCharType="end"/>
            </w:r>
            <w:r w:rsidR="00763C9C" w:rsidRPr="00663795">
              <w:rPr>
                <w:noProof/>
              </w:rPr>
              <w:t xml:space="preserve"> </w:t>
            </w:r>
            <w:r w:rsidR="00E342F0">
              <w:rPr>
                <w:rFonts w:eastAsia="Times New Roman"/>
                <w:noProof/>
                <w:sz w:val="32"/>
                <w:szCs w:val="32"/>
              </w:rPr>
              <w:pict w14:anchorId="669300E3">
                <v:shape id="_x0000_i1031" type="#_x0000_t75" alt="" style="width:268.05pt;height:118pt;visibility:visible;mso-wrap-style:square;mso-width-percent:0;mso-height-percent:0;mso-width-percent:0;mso-height-percent:0">
                  <v:imagedata r:id="rId14" o:title=""/>
                </v:shape>
              </w:pict>
            </w:r>
          </w:p>
        </w:tc>
      </w:tr>
      <w:tr w:rsidR="006C6D00" w:rsidRPr="00663795" w:rsidTr="00663795">
        <w:trPr>
          <w:trHeight w:val="2933"/>
        </w:trPr>
        <w:tc>
          <w:tcPr>
            <w:tcW w:w="5447" w:type="dxa"/>
            <w:shd w:val="clear" w:color="auto" w:fill="auto"/>
          </w:tcPr>
          <w:p w:rsidR="006C6D00" w:rsidRPr="00663795" w:rsidRDefault="006C6D00" w:rsidP="00663795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663795">
              <w:rPr>
                <w:sz w:val="32"/>
                <w:szCs w:val="32"/>
              </w:rPr>
              <w:t xml:space="preserve">15 + 5 </w:t>
            </w:r>
            <w:r w:rsidR="00663795" w:rsidRPr="00663795">
              <w:rPr>
                <w:sz w:val="32"/>
                <w:szCs w:val="32"/>
              </w:rPr>
              <w:fldChar w:fldCharType="begin"/>
            </w:r>
            <w:r w:rsidR="00663795" w:rsidRPr="00663795">
              <w:rPr>
                <w:sz w:val="32"/>
                <w:szCs w:val="32"/>
              </w:rPr>
              <w:instrText xml:space="preserve"> QUOTE </w:instrText>
            </w:r>
            <w:r w:rsidR="00E342F0">
              <w:rPr>
                <w:noProof/>
                <w:position w:val="-8"/>
              </w:rPr>
              <w:pict w14:anchorId="4E4B49FF">
                <v:shape id="_x0000_i1030" type="#_x0000_t75" alt="" style="width:7.8pt;height:19.1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wsp:rsid wsp:val=&quot;00EC226D&quot;/&gt;&lt;/wsp:rsids&gt;&lt;/w:docPr&gt;&lt;w:body&gt;&lt;wx:sect&gt;&lt;w:p wsp:rsidR=&quot;00000000&quot; wsp:rsidRDefault=&quot;00EC226D&quot; wsp:rsidP=&quot;00EC226D&quot;&gt;&lt;m:oMathPara&gt;&lt;m:oMath&gt;&lt;m:r&gt;&lt;w:rPr&gt;&lt;w:rFonts w:ascii=&quot;Cambria Math&quot; w:h-ansi=&quot;Cambria Math&quot;/&gt;&lt;wx:font wx:val=&quot;Cambria Math&quot;/&gt;&lt;w:i/&gt;&lt;w:sz w:val=&quot;32&quot;/&gt;&lt;w:sz-cs w:val=&quot;32&quot;/&gt;&lt;/w:rPr&gt;&lt;m:t&gt;‚Äì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6" o:title="" chromakey="white"/>
                </v:shape>
              </w:pict>
            </w:r>
            <w:r w:rsidR="00663795" w:rsidRPr="00663795">
              <w:rPr>
                <w:sz w:val="32"/>
                <w:szCs w:val="32"/>
              </w:rPr>
              <w:instrText xml:space="preserve"> </w:instrText>
            </w:r>
            <w:r w:rsidR="00663795" w:rsidRPr="00663795">
              <w:rPr>
                <w:sz w:val="32"/>
                <w:szCs w:val="32"/>
              </w:rPr>
              <w:fldChar w:fldCharType="separate"/>
            </w:r>
            <w:r w:rsidR="00E342F0">
              <w:rPr>
                <w:noProof/>
                <w:position w:val="-8"/>
              </w:rPr>
              <w:pict w14:anchorId="53632BB3">
                <v:shape id="_x0000_i1029" type="#_x0000_t75" alt="" style="width:7.8pt;height:19.1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wsp:rsid wsp:val=&quot;00EC226D&quot;/&gt;&lt;/wsp:rsids&gt;&lt;/w:docPr&gt;&lt;w:body&gt;&lt;wx:sect&gt;&lt;w:p wsp:rsidR=&quot;00000000&quot; wsp:rsidRDefault=&quot;00EC226D&quot; wsp:rsidP=&quot;00EC226D&quot;&gt;&lt;m:oMathPara&gt;&lt;m:oMath&gt;&lt;m:r&gt;&lt;w:rPr&gt;&lt;w:rFonts w:ascii=&quot;Cambria Math&quot; w:h-ansi=&quot;Cambria Math&quot;/&gt;&lt;wx:font wx:val=&quot;Cambria Math&quot;/&gt;&lt;w:i/&gt;&lt;w:sz w:val=&quot;32&quot;/&gt;&lt;w:sz-cs w:val=&quot;32&quot;/&gt;&lt;/w:rPr&gt;&lt;m:t&gt;‚Äì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6" o:title="" chromakey="white"/>
                </v:shape>
              </w:pict>
            </w:r>
            <w:r w:rsidR="00663795" w:rsidRPr="00663795">
              <w:rPr>
                <w:sz w:val="32"/>
                <w:szCs w:val="32"/>
              </w:rPr>
              <w:fldChar w:fldCharType="end"/>
            </w:r>
            <w:r w:rsidRPr="00663795">
              <w:rPr>
                <w:sz w:val="32"/>
                <w:szCs w:val="32"/>
              </w:rPr>
              <w:t xml:space="preserve">  </w:t>
            </w:r>
            <w:r w:rsidR="00663795" w:rsidRPr="00663795">
              <w:rPr>
                <w:rFonts w:eastAsiaTheme="minorEastAsia"/>
                <w:sz w:val="32"/>
                <w:szCs w:val="32"/>
              </w:rPr>
              <w:fldChar w:fldCharType="begin"/>
            </w:r>
            <w:r w:rsidR="00663795" w:rsidRPr="00663795">
              <w:rPr>
                <w:rFonts w:eastAsiaTheme="minorEastAsia"/>
                <w:sz w:val="32"/>
                <w:szCs w:val="32"/>
              </w:rPr>
              <w:instrText xml:space="preserve"> QUOTE </w:instrText>
            </w:r>
            <w:r w:rsidR="00E342F0">
              <w:rPr>
                <w:noProof/>
                <w:position w:val="-16"/>
              </w:rPr>
              <w:pict w14:anchorId="36CC3541">
                <v:shape id="_x0000_i1028" type="#_x0000_t75" alt="" style="width:6.95pt;height:26.9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0418AA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aml:annotation aml:id=&quot;0&quot; w:type=&quot;Word.Bookmark.Start&quot; w:name=&quot;OLE_LINK209&quot;/&gt;&lt;aml:annotation aml:id=&quot;1&quot; w:type=&quot;Word.Bookmark.Start&quot; w:name=&quot;OLE_LINK210&quot;/&gt;&lt;w:p wsp:rsidR=&quot;00000000&quot; wsp:rsidRDefault=&quot;000418AA&quot; wsp:rsidP=&quot;000418AA&quot;&gt;&lt;m:oMathPara&gt;&lt;m:oMath&gt;&lt;m:f&gt;&lt;m:fPr&gt;&lt;m:ctrlPr&gt;&lt;w:rPr&gt;&lt;w:rFonts w:ascii=&quot;Cambria Math&quot; w:fareast=&quot;Calibri&quot; w:h-ansi=&quot;Cambria Math&quot; w:cs=&quot;Times New Roman&quot;/&gt;&lt;wx:font wx:val=&quot;Cambria Math&quot;/&gt;&lt;w:i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6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3&lt;/m:t&gt;&lt;/m:r&gt;&lt;/m:den&gt;&lt;/m:f&gt;&lt;/m:oMath&gt;&lt;/m:oMathPara&gt;&lt;aml:annotation aml:id=&quot;0&quot; w:type=&quot;Word.Bookmark.End&quot;/&gt;&lt;aml:annotation aml:id=&quot;1&quot; w:type=&quot;Word.Bookmark.End&quot;/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7" o:title="" chromakey="white"/>
                </v:shape>
              </w:pict>
            </w:r>
            <w:r w:rsidR="00663795" w:rsidRPr="00663795">
              <w:rPr>
                <w:rFonts w:eastAsiaTheme="minorEastAsia"/>
                <w:sz w:val="32"/>
                <w:szCs w:val="32"/>
              </w:rPr>
              <w:instrText xml:space="preserve"> </w:instrText>
            </w:r>
            <w:r w:rsidR="00663795" w:rsidRPr="00663795">
              <w:rPr>
                <w:rFonts w:eastAsiaTheme="minorEastAsia"/>
                <w:sz w:val="32"/>
                <w:szCs w:val="32"/>
              </w:rPr>
              <w:fldChar w:fldCharType="separate"/>
            </w:r>
            <w:r w:rsidR="00E342F0">
              <w:rPr>
                <w:noProof/>
                <w:position w:val="-16"/>
              </w:rPr>
              <w:pict w14:anchorId="2D3C9795">
                <v:shape id="_x0000_i1027" type="#_x0000_t75" alt="" style="width:6.95pt;height:26.9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0418AA&quot;/&gt;&lt;wsp:rsid wsp:val=&quot;003A3BC0&quot;/&gt;&lt;wsp:rsid wsp:val=&quot;00663795&quot;/&gt;&lt;wsp:rsid wsp:val=&quot;0067612E&quot;/&gt;&lt;wsp:rsid wsp:val=&quot;006C6D00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aml:annotation aml:id=&quot;0&quot; w:type=&quot;Word.Bookmark.Start&quot; w:name=&quot;OLE_LINK209&quot;/&gt;&lt;aml:annotation aml:id=&quot;1&quot; w:type=&quot;Word.Bookmark.Start&quot; w:name=&quot;OLE_LINK210&quot;/&gt;&lt;w:p wsp:rsidR=&quot;00000000&quot; wsp:rsidRDefault=&quot;000418AA&quot; wsp:rsidP=&quot;000418AA&quot;&gt;&lt;m:oMathPara&gt;&lt;m:oMath&gt;&lt;m:f&gt;&lt;m:fPr&gt;&lt;m:ctrlPr&gt;&lt;w:rPr&gt;&lt;w:rFonts w:ascii=&quot;Cambria Math&quot; w:fareast=&quot;Calibri&quot; w:h-ansi=&quot;Cambria Math&quot; w:cs=&quot;Times New Roman&quot;/&gt;&lt;wx:font wx:val=&quot;Cambria Math&quot;/&gt;&lt;w:i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6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3&lt;/m:t&gt;&lt;/m:r&gt;&lt;/m:den&gt;&lt;/m:f&gt;&lt;/m:oMath&gt;&lt;/m:oMathPara&gt;&lt;aml:annotation aml:id=&quot;0&quot; w:type=&quot;Word.Bookmark.End&quot;/&gt;&lt;aml:annotation aml:id=&quot;1&quot; w:type=&quot;Word.Bookmark.End&quot;/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7" o:title="" chromakey="white"/>
                </v:shape>
              </w:pict>
            </w:r>
            <w:r w:rsidR="00663795" w:rsidRPr="00663795">
              <w:rPr>
                <w:rFonts w:eastAsiaTheme="minorEastAsia"/>
                <w:sz w:val="32"/>
                <w:szCs w:val="32"/>
              </w:rPr>
              <w:fldChar w:fldCharType="end"/>
            </w:r>
          </w:p>
          <w:p w:rsidR="00763C9C" w:rsidRPr="00663795" w:rsidRDefault="00E342F0" w:rsidP="0066379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pict w14:anchorId="4EEB84B9">
                <v:shape id="_x0000_i1026" type="#_x0000_t75" alt="" style="width:268.05pt;height:118pt;visibility:visible;mso-wrap-style:square;mso-width-percent:0;mso-height-percent:0;mso-width-percent:0;mso-height-percent:0">
                  <v:imagedata r:id="rId14" o:title=""/>
                </v:shape>
              </w:pict>
            </w:r>
          </w:p>
        </w:tc>
        <w:tc>
          <w:tcPr>
            <w:tcW w:w="5442" w:type="dxa"/>
            <w:shd w:val="clear" w:color="auto" w:fill="auto"/>
          </w:tcPr>
          <w:p w:rsidR="006C6D00" w:rsidRPr="00663795" w:rsidRDefault="00E342F0" w:rsidP="00560F83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noProof/>
              </w:rPr>
              <w:pict w14:anchorId="49A9849B">
                <v:shape id="_x0000_i1025" type="#_x0000_t75" alt="" style="width:118.85pt;height:36.4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1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67612E&quot;/&gt;&lt;wsp:rsid wsp:val=&quot;00037F41&quot;/&gt;&lt;wsp:rsid wsp:val=&quot;003A3BC0&quot;/&gt;&lt;wsp:rsid wsp:val=&quot;00663795&quot;/&gt;&lt;wsp:rsid wsp:val=&quot;0067612E&quot;/&gt;&lt;wsp:rsid wsp:val=&quot;006C6D00&quot;/&gt;&lt;wsp:rsid wsp:val=&quot;00752E64&quot;/&gt;&lt;wsp:rsid wsp:val=&quot;00763C9C&quot;/&gt;&lt;wsp:rsid wsp:val=&quot;009A1184&quot;/&gt;&lt;wsp:rsid wsp:val=&quot;00AD796E&quot;/&gt;&lt;wsp:rsid wsp:val=&quot;00B8505E&quot;/&gt;&lt;wsp:rsid wsp:val=&quot;00C633F8&quot;/&gt;&lt;wsp:rsid wsp:val=&quot;00E22AC2&quot;/&gt;&lt;wsp:rsid wsp:val=&quot;00E9198C&quot;/&gt;&lt;/wsp:rsids&gt;&lt;/w:docPr&gt;&lt;w:body&gt;&lt;wx:sect&gt;&lt;w:p wsp:rsidR=&quot;00000000&quot; wsp:rsidRPr=&quot;00752E64&quot; wsp:rsidRDefault=&quot;00752E64&quot; wsp:rsidP=&quot;00752E64&quot;&gt;&lt;m:oMathPara&gt;&lt;m:oMath&gt;&lt;m:f&gt;&lt;m:fPr&gt;&lt;m:ctrlPr&gt;&lt;w:rPr&gt;&lt;w:rFonts w:ascii=&quot;Cambria Math&quot; w:fareast=&quot;Calibri&quot; w:h-ansi=&quot;Cambria Math&quot; w:cs=&quot;Times New Roman&quot;/&gt;&lt;wx:font wx:val=&quot;Cambria Math&quot;/&gt;&lt;w:i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12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4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/w:rPr&gt;&lt;m:t&gt;+20 ‚Äì (5 x 2)&lt;/m:t&gt;&lt;/m:r&gt;&lt;/m:oMath&gt;&lt;/m:oMathPara&gt;&lt;/w:p&gt;&lt;w:sectPr wsp:rsidR=&quot;00000000&quot; wsp:rsidRPr=&quot;00752E64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8" o:title="" chromakey="white"/>
                </v:shape>
              </w:pict>
            </w:r>
          </w:p>
          <w:p w:rsidR="00763C9C" w:rsidRPr="00663795" w:rsidRDefault="00E342F0" w:rsidP="0066379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145338AE">
                <v:shape id="Picture 32" o:spid="_x0000_s1026" type="#_x0000_t75" alt="" style="position:absolute;left:0;text-align:left;margin-left:-.65pt;margin-top:-9.4pt;width:268pt;height:118pt;z-index:-25162342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14" o:title=""/>
                </v:shape>
              </w:pict>
            </w:r>
          </w:p>
        </w:tc>
      </w:tr>
      <w:bookmarkEnd w:id="0"/>
      <w:bookmarkEnd w:id="1"/>
      <w:bookmarkEnd w:id="2"/>
    </w:tbl>
    <w:p w:rsidR="00763C9C" w:rsidRPr="00763C9C" w:rsidRDefault="00763C9C" w:rsidP="00763C9C">
      <w:pPr>
        <w:tabs>
          <w:tab w:val="left" w:pos="1458"/>
        </w:tabs>
        <w:rPr>
          <w:sz w:val="28"/>
          <w:szCs w:val="28"/>
        </w:rPr>
      </w:pPr>
    </w:p>
    <w:sectPr w:rsidR="00763C9C" w:rsidRPr="00763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attachedTemplate r:id="rId1"/>
  <w:doNotTrackMov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38B8"/>
    <w:rsid w:val="000254FE"/>
    <w:rsid w:val="00037F41"/>
    <w:rsid w:val="00324B70"/>
    <w:rsid w:val="003A3BC0"/>
    <w:rsid w:val="003B26F8"/>
    <w:rsid w:val="00663795"/>
    <w:rsid w:val="0067612E"/>
    <w:rsid w:val="006C6D00"/>
    <w:rsid w:val="00763C9C"/>
    <w:rsid w:val="00846F02"/>
    <w:rsid w:val="008738B8"/>
    <w:rsid w:val="009A1184"/>
    <w:rsid w:val="00AD796E"/>
    <w:rsid w:val="00B8505E"/>
    <w:rsid w:val="00C633F8"/>
    <w:rsid w:val="00DB593B"/>
    <w:rsid w:val="00E22AC2"/>
    <w:rsid w:val="00E342F0"/>
    <w:rsid w:val="00E9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21E82299"/>
  <w15:chartTrackingRefBased/>
  <w15:docId w15:val="{C79A4525-AFA0-C845-9CD4-C6335C90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F41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1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AD79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easta/Library/Group%20Containers/UBF8T346G9.Office/User%20Content.localized/Templates.localized/Na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Name.dotx</Template>
  <TotalTime>1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MAC LIATHAIN, CIAN</cp:lastModifiedBy>
  <cp:revision>1</cp:revision>
  <cp:lastPrinted>2020-10-06T21:18:00Z</cp:lastPrinted>
  <dcterms:created xsi:type="dcterms:W3CDTF">2020-10-08T10:28:00Z</dcterms:created>
  <dcterms:modified xsi:type="dcterms:W3CDTF">2020-10-08T10:29:00Z</dcterms:modified>
</cp:coreProperties>
</file>