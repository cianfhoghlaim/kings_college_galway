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C1F7D" w14:textId="212D2035" w:rsidR="00424B7A" w:rsidRDefault="00E9198C" w:rsidP="00E9198C">
      <w:pPr>
        <w:rPr>
          <w:b/>
          <w:bCs/>
          <w:sz w:val="28"/>
          <w:szCs w:val="28"/>
        </w:rPr>
      </w:pPr>
      <w:bookmarkStart w:id="0" w:name="OLE_LINK213"/>
      <w:bookmarkStart w:id="1" w:name="OLE_LINK214"/>
      <w:bookmarkStart w:id="2" w:name="OLE_LINK215"/>
      <w:r>
        <w:rPr>
          <w:b/>
          <w:bCs/>
          <w:sz w:val="28"/>
          <w:szCs w:val="28"/>
        </w:rPr>
        <w:t>Name: _________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235608">
        <w:rPr>
          <w:b/>
          <w:bCs/>
          <w:sz w:val="36"/>
          <w:szCs w:val="36"/>
          <w:u w:val="single"/>
        </w:rPr>
        <w:t>Percentages</w:t>
      </w:r>
      <w:r w:rsidR="0067612E">
        <w:rPr>
          <w:b/>
          <w:bCs/>
          <w:sz w:val="28"/>
          <w:szCs w:val="28"/>
        </w:rPr>
        <w:tab/>
      </w:r>
      <w:r w:rsidR="0067612E">
        <w:rPr>
          <w:b/>
          <w:bCs/>
          <w:sz w:val="28"/>
          <w:szCs w:val="28"/>
        </w:rPr>
        <w:tab/>
      </w:r>
      <w:r w:rsidR="0067612E">
        <w:rPr>
          <w:b/>
          <w:bCs/>
          <w:sz w:val="28"/>
          <w:szCs w:val="28"/>
        </w:rPr>
        <w:tab/>
        <w:t>Date:</w:t>
      </w:r>
      <w:r>
        <w:rPr>
          <w:b/>
          <w:bCs/>
          <w:sz w:val="28"/>
          <w:szCs w:val="28"/>
        </w:rPr>
        <w:t xml:space="preserve"> ________</w:t>
      </w:r>
    </w:p>
    <w:p w14:paraId="0F10B317" w14:textId="77777777" w:rsidR="00E9198C" w:rsidRDefault="00E9198C" w:rsidP="00E9198C">
      <w:pPr>
        <w:rPr>
          <w:b/>
          <w:bCs/>
          <w:sz w:val="28"/>
          <w:szCs w:val="28"/>
        </w:rPr>
      </w:pPr>
    </w:p>
    <w:p w14:paraId="0EB32112" w14:textId="77777777" w:rsidR="00E9198C" w:rsidRDefault="00E9198C" w:rsidP="00E9198C">
      <w:pPr>
        <w:rPr>
          <w:b/>
          <w:bCs/>
          <w:sz w:val="28"/>
          <w:szCs w:val="28"/>
        </w:rPr>
      </w:pPr>
    </w:p>
    <w:p w14:paraId="09086D5C" w14:textId="7E5342A2" w:rsidR="00E9198C" w:rsidRPr="00901D97" w:rsidRDefault="00901D97" w:rsidP="00E9198C">
      <w:pPr>
        <w:spacing w:line="36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235608">
        <w:rPr>
          <w:b/>
          <w:bCs/>
          <w:sz w:val="28"/>
          <w:szCs w:val="28"/>
        </w:rPr>
        <w:t xml:space="preserve">. </w:t>
      </w:r>
      <w:r w:rsidRPr="00235608">
        <w:rPr>
          <w:sz w:val="28"/>
          <w:szCs w:val="28"/>
        </w:rPr>
        <w:t>Using your calculator</w:t>
      </w:r>
      <w:r w:rsidR="00235608">
        <w:rPr>
          <w:sz w:val="28"/>
          <w:szCs w:val="28"/>
        </w:rPr>
        <w:t>,</w:t>
      </w:r>
      <w:r w:rsidRPr="00235608">
        <w:rPr>
          <w:sz w:val="28"/>
          <w:szCs w:val="28"/>
        </w:rPr>
        <w:t xml:space="preserve"> find these percentages:</w:t>
      </w:r>
    </w:p>
    <w:tbl>
      <w:tblPr>
        <w:tblW w:w="1085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3"/>
        <w:gridCol w:w="2713"/>
        <w:gridCol w:w="2713"/>
        <w:gridCol w:w="2713"/>
      </w:tblGrid>
      <w:tr w:rsidR="00663795" w:rsidRPr="00663795" w14:paraId="3AAEA0CC" w14:textId="77777777" w:rsidTr="00901D97">
        <w:trPr>
          <w:trHeight w:val="2613"/>
        </w:trPr>
        <w:tc>
          <w:tcPr>
            <w:tcW w:w="2713" w:type="dxa"/>
            <w:shd w:val="clear" w:color="auto" w:fill="auto"/>
          </w:tcPr>
          <w:p w14:paraId="23581048" w14:textId="1CCCBB94" w:rsidR="00E9198C" w:rsidRPr="00901D97" w:rsidRDefault="00A40198" w:rsidP="00663795">
            <w:pPr>
              <w:jc w:val="center"/>
              <w:rPr>
                <w:sz w:val="32"/>
                <w:szCs w:val="32"/>
              </w:rPr>
            </w:pPr>
            <w:bookmarkStart w:id="3" w:name="OLE_LINK182"/>
            <w:bookmarkStart w:id="4" w:name="OLE_LINK183"/>
            <w:r>
              <w:rPr>
                <w:noProof/>
              </w:rPr>
              <w:pict w14:anchorId="2E998B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7" type="#_x0000_t75" alt="A screen shot of a tiled wall&#13;&#13;&#10;&#13;&#13;&#10;Description automatically generated" style="position:absolute;left:0;text-align:left;margin-left:-6.2pt;margin-top:23.3pt;width:134pt;height:107.1pt;z-index:-2522245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901D97">
              <w:rPr>
                <w:b/>
                <w:bCs/>
                <w:sz w:val="32"/>
                <w:szCs w:val="32"/>
              </w:rPr>
              <w:t xml:space="preserve">(a) </w:t>
            </w:r>
            <w:r w:rsidR="00901D97">
              <w:rPr>
                <w:sz w:val="32"/>
                <w:szCs w:val="32"/>
              </w:rPr>
              <w:t>20% of 5</w:t>
            </w:r>
          </w:p>
        </w:tc>
        <w:tc>
          <w:tcPr>
            <w:tcW w:w="2713" w:type="dxa"/>
            <w:shd w:val="clear" w:color="auto" w:fill="auto"/>
          </w:tcPr>
          <w:p w14:paraId="047553EE" w14:textId="4B83C645" w:rsidR="00E9198C" w:rsidRPr="00901D97" w:rsidRDefault="00A40198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35A2385E">
                <v:shape id="Picture 1" o:spid="_x0000_s1036" type="#_x0000_t75" alt="A screen shot of a tiled wall&#13;&#13;&#10;&#13;&#13;&#10;Description automatically generated" style="position:absolute;left:0;text-align:left;margin-left:-6.4pt;margin-top:23.3pt;width:134pt;height:107.1pt;z-index:-25224089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901D97">
              <w:rPr>
                <w:b/>
                <w:bCs/>
                <w:sz w:val="32"/>
                <w:szCs w:val="32"/>
              </w:rPr>
              <w:t>(b)</w:t>
            </w:r>
            <w:r w:rsidR="00901D97">
              <w:rPr>
                <w:sz w:val="32"/>
                <w:szCs w:val="32"/>
              </w:rPr>
              <w:t xml:space="preserve"> 10% of 120</w:t>
            </w:r>
          </w:p>
        </w:tc>
        <w:tc>
          <w:tcPr>
            <w:tcW w:w="2713" w:type="dxa"/>
            <w:shd w:val="clear" w:color="auto" w:fill="auto"/>
          </w:tcPr>
          <w:p w14:paraId="242186A9" w14:textId="57444D59" w:rsidR="00E9198C" w:rsidRPr="00901D97" w:rsidRDefault="00A40198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1BF4BD88">
                <v:shape id="Picture 2" o:spid="_x0000_s1035" type="#_x0000_t75" alt="A screen shot of a tiled wall&#13;&#13;&#10;&#13;&#13;&#10;Description automatically generated" style="position:absolute;left:0;text-align:left;margin-left:-6.6pt;margin-top:23.3pt;width:134pt;height:107.1pt;z-index:-25223577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901D97">
              <w:rPr>
                <w:b/>
                <w:bCs/>
                <w:sz w:val="32"/>
                <w:szCs w:val="32"/>
              </w:rPr>
              <w:t xml:space="preserve">(c) </w:t>
            </w:r>
            <w:r w:rsidR="00901D97">
              <w:rPr>
                <w:sz w:val="32"/>
                <w:szCs w:val="32"/>
              </w:rPr>
              <w:t>30% of 900</w:t>
            </w:r>
          </w:p>
        </w:tc>
        <w:tc>
          <w:tcPr>
            <w:tcW w:w="2713" w:type="dxa"/>
            <w:shd w:val="clear" w:color="auto" w:fill="auto"/>
          </w:tcPr>
          <w:p w14:paraId="3537D9E3" w14:textId="4FBDA1BD" w:rsidR="00E9198C" w:rsidRPr="00901D97" w:rsidRDefault="00A40198" w:rsidP="0066379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078E39BD">
                <v:shape id="Picture 3" o:spid="_x0000_s1034" type="#_x0000_t75" alt="A screen shot of a tiled wall&#13;&#13;&#10;&#13;&#13;&#10;Description automatically generated" style="position:absolute;left:0;text-align:left;margin-left:-6.7pt;margin-top:23.3pt;width:134pt;height:107.1pt;z-index:-25222860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901D97">
              <w:rPr>
                <w:b/>
                <w:bCs/>
                <w:sz w:val="32"/>
                <w:szCs w:val="32"/>
              </w:rPr>
              <w:t>(d)</w:t>
            </w:r>
            <w:r w:rsidR="00901D97">
              <w:rPr>
                <w:sz w:val="32"/>
                <w:szCs w:val="32"/>
              </w:rPr>
              <w:t xml:space="preserve"> </w:t>
            </w:r>
            <w:bookmarkStart w:id="5" w:name="OLE_LINK1"/>
            <w:bookmarkStart w:id="6" w:name="OLE_LINK2"/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45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% of 600</m:t>
              </m:r>
            </m:oMath>
            <w:bookmarkEnd w:id="5"/>
            <w:bookmarkEnd w:id="6"/>
          </w:p>
        </w:tc>
      </w:tr>
      <w:bookmarkEnd w:id="3"/>
      <w:bookmarkEnd w:id="4"/>
    </w:tbl>
    <w:p w14:paraId="671284B6" w14:textId="77777777" w:rsidR="00E9198C" w:rsidRDefault="00E9198C" w:rsidP="00E9198C"/>
    <w:p w14:paraId="4C7A1CCC" w14:textId="77777777" w:rsidR="00AD796E" w:rsidRDefault="00AD796E" w:rsidP="00E9198C"/>
    <w:p w14:paraId="03AFA06B" w14:textId="7F635E60" w:rsidR="00E9198C" w:rsidRPr="00AD796E" w:rsidRDefault="00E9198C" w:rsidP="00901D97">
      <w:pPr>
        <w:spacing w:line="360" w:lineRule="auto"/>
        <w:rPr>
          <w:sz w:val="32"/>
          <w:szCs w:val="32"/>
        </w:rPr>
      </w:pPr>
      <w:r w:rsidRPr="006C6D00">
        <w:rPr>
          <w:b/>
          <w:bCs/>
          <w:sz w:val="32"/>
          <w:szCs w:val="32"/>
        </w:rPr>
        <w:t>2.</w:t>
      </w:r>
      <w:r w:rsidRPr="00AD796E">
        <w:rPr>
          <w:sz w:val="32"/>
          <w:szCs w:val="32"/>
        </w:rPr>
        <w:t xml:space="preserve"> </w:t>
      </w:r>
      <w:r w:rsidR="00E22AC2" w:rsidRPr="00AD796E">
        <w:rPr>
          <w:sz w:val="32"/>
          <w:szCs w:val="32"/>
        </w:rPr>
        <w:t xml:space="preserve"> </w:t>
      </w:r>
      <w:r w:rsidR="00901D97" w:rsidRPr="00514F55">
        <w:rPr>
          <w:b/>
          <w:bCs/>
          <w:sz w:val="28"/>
          <w:szCs w:val="28"/>
        </w:rPr>
        <w:t>Increase</w:t>
      </w:r>
      <w:r w:rsidR="00901D97" w:rsidRPr="00901D97">
        <w:rPr>
          <w:sz w:val="28"/>
          <w:szCs w:val="28"/>
        </w:rPr>
        <w:t xml:space="preserve"> </w:t>
      </w:r>
      <w:r w:rsidR="00514F55">
        <w:rPr>
          <w:sz w:val="28"/>
          <w:szCs w:val="28"/>
        </w:rPr>
        <w:t>or</w:t>
      </w:r>
      <w:r w:rsidR="00901D97" w:rsidRPr="00901D97">
        <w:rPr>
          <w:sz w:val="28"/>
          <w:szCs w:val="28"/>
        </w:rPr>
        <w:t xml:space="preserve"> </w:t>
      </w:r>
      <w:r w:rsidR="00901D97" w:rsidRPr="00514F55">
        <w:rPr>
          <w:b/>
          <w:bCs/>
          <w:sz w:val="28"/>
          <w:szCs w:val="28"/>
        </w:rPr>
        <w:t>decrease</w:t>
      </w:r>
      <w:r w:rsidR="00901D97" w:rsidRPr="00901D97">
        <w:rPr>
          <w:sz w:val="28"/>
          <w:szCs w:val="28"/>
        </w:rPr>
        <w:t xml:space="preserve"> these number</w:t>
      </w:r>
      <w:r w:rsidR="00514F55">
        <w:rPr>
          <w:sz w:val="28"/>
          <w:szCs w:val="28"/>
        </w:rPr>
        <w:t>s</w:t>
      </w:r>
      <w:r w:rsidR="00E22AC2" w:rsidRPr="00901D97">
        <w:rPr>
          <w:sz w:val="28"/>
          <w:szCs w:val="28"/>
        </w:rPr>
        <w:t>:</w:t>
      </w:r>
    </w:p>
    <w:tbl>
      <w:tblPr>
        <w:tblW w:w="11129" w:type="dxa"/>
        <w:tblInd w:w="-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0"/>
        <w:gridCol w:w="2760"/>
        <w:gridCol w:w="2899"/>
        <w:gridCol w:w="2710"/>
      </w:tblGrid>
      <w:tr w:rsidR="00663795" w:rsidRPr="00663795" w14:paraId="29CF9D66" w14:textId="77777777" w:rsidTr="00D543EB">
        <w:trPr>
          <w:trHeight w:val="3683"/>
        </w:trPr>
        <w:tc>
          <w:tcPr>
            <w:tcW w:w="2760" w:type="dxa"/>
            <w:shd w:val="clear" w:color="auto" w:fill="auto"/>
          </w:tcPr>
          <w:p w14:paraId="03A9E857" w14:textId="7FB72A04" w:rsidR="00E22AC2" w:rsidRPr="00901D97" w:rsidRDefault="00A40198" w:rsidP="00663795">
            <w:pPr>
              <w:jc w:val="center"/>
              <w:rPr>
                <w:sz w:val="32"/>
                <w:szCs w:val="32"/>
              </w:rPr>
            </w:pPr>
            <w:bookmarkStart w:id="7" w:name="OLE_LINK186"/>
            <w:bookmarkStart w:id="8" w:name="OLE_LINK187"/>
            <w:bookmarkStart w:id="9" w:name="OLE_LINK188"/>
            <w:bookmarkStart w:id="10" w:name="_Hlk57095987"/>
            <w:r>
              <w:rPr>
                <w:noProof/>
              </w:rPr>
              <w:pict w14:anchorId="37148D40">
                <v:shape id="Picture 12" o:spid="_x0000_s1033" type="#_x0000_t75" alt="A screen shot of a tiled wall&#13;&#13;&#10;&#13;&#13;&#10;Description automatically generated" style="position:absolute;left:0;text-align:left;margin-left:-6.95pt;margin-top:19.35pt;width:138.4pt;height:162.15pt;z-index:-2518558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901D97">
              <w:rPr>
                <w:b/>
                <w:bCs/>
                <w:noProof/>
              </w:rPr>
              <w:t xml:space="preserve">(a) </w:t>
            </w:r>
            <w:r w:rsidR="00901D97">
              <w:rPr>
                <w:noProof/>
              </w:rPr>
              <w:t xml:space="preserve">Increase </w:t>
            </w:r>
            <w:r w:rsidR="00235608">
              <w:rPr>
                <w:noProof/>
              </w:rPr>
              <w:t>72</w:t>
            </w:r>
            <w:r w:rsidR="00901D97">
              <w:rPr>
                <w:noProof/>
              </w:rPr>
              <w:t xml:space="preserve"> by 25%</w:t>
            </w:r>
          </w:p>
        </w:tc>
        <w:tc>
          <w:tcPr>
            <w:tcW w:w="2760" w:type="dxa"/>
            <w:shd w:val="clear" w:color="auto" w:fill="auto"/>
          </w:tcPr>
          <w:p w14:paraId="2842FF50" w14:textId="27AA2FC6" w:rsidR="00E22AC2" w:rsidRPr="00901D97" w:rsidRDefault="00A40198" w:rsidP="00901D97">
            <w:r>
              <w:rPr>
                <w:noProof/>
              </w:rPr>
              <w:pict w14:anchorId="5E6D5BDF">
                <v:shape id="Picture 9" o:spid="_x0000_s1032" type="#_x0000_t75" alt="A screen shot of a tiled wall&#13;&#13;&#10;&#13;&#13;&#10;Description automatically generated" style="position:absolute;margin-left:-4pt;margin-top:19.35pt;width:133.9pt;height:162.15pt;z-index:-25205043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901D97" w:rsidRPr="00901D97">
              <w:rPr>
                <w:b/>
                <w:bCs/>
              </w:rPr>
              <w:t>(b)</w:t>
            </w:r>
            <w:r w:rsidR="00901D97">
              <w:rPr>
                <w:b/>
                <w:bCs/>
              </w:rPr>
              <w:t xml:space="preserve"> </w:t>
            </w:r>
            <w:r w:rsidR="00901D97">
              <w:t xml:space="preserve">Increase </w:t>
            </w:r>
            <w:r w:rsidR="00235608">
              <w:t>300</w:t>
            </w:r>
            <w:r w:rsidR="00901D97">
              <w:t xml:space="preserve"> by 60%</w:t>
            </w:r>
          </w:p>
        </w:tc>
        <w:tc>
          <w:tcPr>
            <w:tcW w:w="2899" w:type="dxa"/>
            <w:shd w:val="clear" w:color="auto" w:fill="auto"/>
          </w:tcPr>
          <w:p w14:paraId="2D497243" w14:textId="30613050" w:rsidR="00E22AC2" w:rsidRPr="00901D97" w:rsidRDefault="00A40198" w:rsidP="00901D97">
            <w:r>
              <w:rPr>
                <w:noProof/>
              </w:rPr>
              <w:pict w14:anchorId="62E320ED">
                <v:shape id="Picture 10" o:spid="_x0000_s1031" type="#_x0000_t75" alt="A screen shot of a tiled wall&#13;&#13;&#10;&#13;&#13;&#10;Description automatically generated" style="position:absolute;margin-left:-6.35pt;margin-top:21.65pt;width:145.5pt;height:159.85pt;z-index:-25198694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901D97">
              <w:rPr>
                <w:rFonts w:cs="Calibri"/>
                <w:b/>
                <w:bCs/>
              </w:rPr>
              <w:t xml:space="preserve">(c) </w:t>
            </w:r>
            <w:r w:rsidR="00901D97">
              <w:rPr>
                <w:rFonts w:cs="Calibri"/>
              </w:rPr>
              <w:t>Increase 1</w:t>
            </w:r>
            <w:r w:rsidR="00235608">
              <w:rPr>
                <w:rFonts w:cs="Calibri"/>
              </w:rPr>
              <w:t>0</w:t>
            </w:r>
            <w:r w:rsidR="00901D97">
              <w:rPr>
                <w:rFonts w:cs="Calibri"/>
              </w:rPr>
              <w:t xml:space="preserve">00 by </w:t>
            </w:r>
            <w:bookmarkStart w:id="11" w:name="OLE_LINK9"/>
            <w:bookmarkStart w:id="12" w:name="OLE_LINK10"/>
            <w:r w:rsidR="00235608">
              <w:rPr>
                <w:rFonts w:cs="Calibri"/>
              </w:rPr>
              <w:t>55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</w:rPr>
                <m:t>%</m:t>
              </m:r>
            </m:oMath>
            <w:bookmarkEnd w:id="11"/>
            <w:bookmarkEnd w:id="12"/>
          </w:p>
        </w:tc>
        <w:tc>
          <w:tcPr>
            <w:tcW w:w="2710" w:type="dxa"/>
            <w:shd w:val="clear" w:color="auto" w:fill="auto"/>
          </w:tcPr>
          <w:p w14:paraId="75B131C7" w14:textId="13F0896A" w:rsidR="00E22AC2" w:rsidRPr="00901D97" w:rsidRDefault="00A40198" w:rsidP="00901D97">
            <w:r>
              <w:rPr>
                <w:noProof/>
              </w:rPr>
              <w:pict w14:anchorId="510CE7D8">
                <v:shape id="Picture 11" o:spid="_x0000_s1030" type="#_x0000_t75" alt="A screen shot of a tiled wall&#13;&#13;&#10;&#13;&#13;&#10;Description automatically generated" style="position:absolute;margin-left:-5.8pt;margin-top:21.65pt;width:132.65pt;height:159.85pt;z-index:-25192140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901D97">
              <w:rPr>
                <w:b/>
                <w:bCs/>
              </w:rPr>
              <w:t>(</w:t>
            </w:r>
            <w:r w:rsidR="00235608">
              <w:rPr>
                <w:b/>
                <w:bCs/>
              </w:rPr>
              <w:t>d</w:t>
            </w:r>
            <w:r w:rsidR="00901D97">
              <w:rPr>
                <w:b/>
                <w:bCs/>
              </w:rPr>
              <w:t xml:space="preserve">) </w:t>
            </w:r>
            <w:r w:rsidR="00901D97">
              <w:t xml:space="preserve">Increase </w:t>
            </w:r>
            <w:r w:rsidR="00235608">
              <w:t xml:space="preserve">450 by </w:t>
            </w:r>
            <w:r w:rsidR="00235608">
              <w:rPr>
                <w:rFonts w:cs="Calibri"/>
              </w:rPr>
              <w:t>3</w:t>
            </w:r>
            <w:r w:rsidR="00235608">
              <w:rPr>
                <w:rFonts w:cs="Calibri"/>
              </w:rPr>
              <w:t>3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%</m:t>
              </m:r>
            </m:oMath>
          </w:p>
        </w:tc>
      </w:tr>
      <w:bookmarkEnd w:id="10"/>
      <w:tr w:rsidR="00235608" w:rsidRPr="00663795" w14:paraId="4E776791" w14:textId="77777777" w:rsidTr="00D543EB">
        <w:trPr>
          <w:trHeight w:val="3354"/>
        </w:trPr>
        <w:tc>
          <w:tcPr>
            <w:tcW w:w="2760" w:type="dxa"/>
            <w:shd w:val="clear" w:color="auto" w:fill="auto"/>
          </w:tcPr>
          <w:p w14:paraId="1CD62082" w14:textId="660EB6C6" w:rsidR="00235608" w:rsidRPr="00663795" w:rsidRDefault="00A40198" w:rsidP="00235608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2260270A">
                <v:shape id="_x0000_s1029" type="#_x0000_t75" alt="A screen shot of a tiled wall&#13;&#13;&#10;&#13;&#13;&#10;Description automatically generated" style="position:absolute;left:0;text-align:left;margin-left:-6.95pt;margin-top:21.9pt;width:138.4pt;height:2in;z-index:-25119129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235608">
              <w:rPr>
                <w:b/>
                <w:bCs/>
                <w:noProof/>
              </w:rPr>
              <w:t>(</w:t>
            </w:r>
            <w:r w:rsidR="00D01A15">
              <w:rPr>
                <w:b/>
                <w:bCs/>
                <w:noProof/>
              </w:rPr>
              <w:t>e</w:t>
            </w:r>
            <w:r w:rsidR="00235608">
              <w:rPr>
                <w:b/>
                <w:bCs/>
                <w:noProof/>
              </w:rPr>
              <w:t xml:space="preserve">) </w:t>
            </w:r>
            <w:r w:rsidR="00235608">
              <w:rPr>
                <w:noProof/>
              </w:rPr>
              <w:t>Decrease</w:t>
            </w:r>
            <w:r w:rsidR="00235608">
              <w:rPr>
                <w:noProof/>
              </w:rPr>
              <w:t xml:space="preserve"> </w:t>
            </w:r>
            <w:r w:rsidR="00235608">
              <w:rPr>
                <w:noProof/>
              </w:rPr>
              <w:t>30</w:t>
            </w:r>
            <w:r w:rsidR="00235608">
              <w:rPr>
                <w:noProof/>
              </w:rPr>
              <w:t xml:space="preserve"> by </w:t>
            </w:r>
            <w:r w:rsidR="00235608">
              <w:rPr>
                <w:noProof/>
              </w:rPr>
              <w:t>10</w:t>
            </w:r>
            <w:r w:rsidR="00235608">
              <w:rPr>
                <w:noProof/>
              </w:rPr>
              <w:t>%</w:t>
            </w:r>
          </w:p>
        </w:tc>
        <w:tc>
          <w:tcPr>
            <w:tcW w:w="2760" w:type="dxa"/>
            <w:shd w:val="clear" w:color="auto" w:fill="auto"/>
          </w:tcPr>
          <w:p w14:paraId="5DA9D585" w14:textId="11BE48CF" w:rsidR="00235608" w:rsidRPr="00663795" w:rsidRDefault="00A40198" w:rsidP="00235608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pict w14:anchorId="30B73DFA">
                <v:shape id="_x0000_s1028" type="#_x0000_t75" alt="A screen shot of a tiled wall&#13;&#13;&#10;&#13;&#13;&#10;Description automatically generated" style="position:absolute;left:0;text-align:left;margin-left:-4pt;margin-top:19.65pt;width:133.9pt;height:146.25pt;z-index:-2511902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235608" w:rsidRPr="00901D97">
              <w:rPr>
                <w:b/>
                <w:bCs/>
              </w:rPr>
              <w:t>(</w:t>
            </w:r>
            <w:r w:rsidR="00D01A15">
              <w:rPr>
                <w:b/>
                <w:bCs/>
              </w:rPr>
              <w:t>f</w:t>
            </w:r>
            <w:r w:rsidR="00235608" w:rsidRPr="00901D97">
              <w:rPr>
                <w:b/>
                <w:bCs/>
              </w:rPr>
              <w:t>)</w:t>
            </w:r>
            <w:r w:rsidR="00235608">
              <w:rPr>
                <w:b/>
                <w:bCs/>
              </w:rPr>
              <w:t xml:space="preserve"> </w:t>
            </w:r>
            <w:r w:rsidR="00235608">
              <w:t>Decrease</w:t>
            </w:r>
            <w:r w:rsidR="00235608">
              <w:t xml:space="preserve"> </w:t>
            </w:r>
            <w:r w:rsidR="00235608">
              <w:t>150</w:t>
            </w:r>
            <w:r w:rsidR="008368F2">
              <w:t>g</w:t>
            </w:r>
            <w:r w:rsidR="00235608">
              <w:t xml:space="preserve"> by </w:t>
            </w:r>
            <w:r w:rsidR="00235608">
              <w:t>30</w:t>
            </w:r>
            <w:r w:rsidR="00235608">
              <w:t>%</w:t>
            </w:r>
          </w:p>
        </w:tc>
        <w:tc>
          <w:tcPr>
            <w:tcW w:w="2899" w:type="dxa"/>
            <w:shd w:val="clear" w:color="auto" w:fill="auto"/>
          </w:tcPr>
          <w:p w14:paraId="5771354B" w14:textId="1BA47EF7" w:rsidR="00235608" w:rsidRPr="00663795" w:rsidRDefault="00A40198" w:rsidP="008368F2">
            <w:pPr>
              <w:rPr>
                <w:sz w:val="32"/>
                <w:szCs w:val="32"/>
              </w:rPr>
            </w:pPr>
            <w:r>
              <w:rPr>
                <w:noProof/>
              </w:rPr>
              <w:pict w14:anchorId="6A5563C6">
                <v:shape id="_x0000_s1027" type="#_x0000_t75" alt="A screen shot of a tiled wall&#13;&#13;&#10;&#13;&#13;&#10;Description automatically generated" style="position:absolute;margin-left:-6.35pt;margin-top:18.85pt;width:145.5pt;height:147pt;z-index:-25118924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235608">
              <w:rPr>
                <w:rFonts w:cs="Calibri"/>
                <w:b/>
                <w:bCs/>
              </w:rPr>
              <w:t>(</w:t>
            </w:r>
            <w:r w:rsidR="00D01A15">
              <w:rPr>
                <w:rFonts w:cs="Calibri"/>
                <w:b/>
                <w:bCs/>
              </w:rPr>
              <w:t>g</w:t>
            </w:r>
            <w:r w:rsidR="00235608">
              <w:rPr>
                <w:rFonts w:cs="Calibri"/>
                <w:b/>
                <w:bCs/>
              </w:rPr>
              <w:t xml:space="preserve">) </w:t>
            </w:r>
            <w:r w:rsidR="00235608" w:rsidRPr="008368F2">
              <w:rPr>
                <w:rFonts w:cs="Calibri"/>
                <w:sz w:val="22"/>
                <w:szCs w:val="22"/>
              </w:rPr>
              <w:t>Decrease</w:t>
            </w:r>
            <w:r w:rsidR="00235608" w:rsidRPr="008368F2">
              <w:rPr>
                <w:rFonts w:cs="Calibri"/>
                <w:sz w:val="22"/>
                <w:szCs w:val="22"/>
              </w:rPr>
              <w:t xml:space="preserve"> </w:t>
            </w:r>
            <w:r w:rsidR="008368F2" w:rsidRPr="008368F2">
              <w:rPr>
                <w:rFonts w:cs="Calibri"/>
                <w:sz w:val="22"/>
                <w:szCs w:val="22"/>
              </w:rPr>
              <w:t>€</w:t>
            </w:r>
            <w:r w:rsidR="00235608" w:rsidRPr="008368F2">
              <w:rPr>
                <w:rFonts w:cs="Calibri"/>
                <w:sz w:val="22"/>
                <w:szCs w:val="22"/>
              </w:rPr>
              <w:t>1200</w:t>
            </w:r>
            <w:r w:rsidR="00235608" w:rsidRPr="008368F2">
              <w:rPr>
                <w:rFonts w:cs="Calibri"/>
                <w:sz w:val="22"/>
                <w:szCs w:val="22"/>
              </w:rPr>
              <w:t xml:space="preserve"> by</w:t>
            </w:r>
            <w:r w:rsidR="008368F2" w:rsidRPr="008368F2">
              <w:rPr>
                <w:rFonts w:cs="Calibri"/>
                <w:sz w:val="22"/>
                <w:szCs w:val="22"/>
              </w:rPr>
              <w:t xml:space="preserve"> </w:t>
            </w:r>
            <w:r w:rsidR="00235608" w:rsidRPr="008368F2">
              <w:rPr>
                <w:rFonts w:cs="Calibri"/>
                <w:sz w:val="21"/>
                <w:szCs w:val="21"/>
              </w:rPr>
              <w:t>32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1"/>
                  <w:szCs w:val="21"/>
                </w:rPr>
                <m:t>%</m:t>
              </m:r>
            </m:oMath>
          </w:p>
        </w:tc>
        <w:tc>
          <w:tcPr>
            <w:tcW w:w="2710" w:type="dxa"/>
            <w:shd w:val="clear" w:color="auto" w:fill="auto"/>
          </w:tcPr>
          <w:p w14:paraId="2D166041" w14:textId="08F33875" w:rsidR="00235608" w:rsidRPr="00663795" w:rsidRDefault="00A40198" w:rsidP="008368F2">
            <w:pPr>
              <w:rPr>
                <w:sz w:val="32"/>
                <w:szCs w:val="32"/>
              </w:rPr>
            </w:pPr>
            <w:r>
              <w:rPr>
                <w:noProof/>
              </w:rPr>
              <w:pict w14:anchorId="56142DF3">
                <v:shape id="_x0000_s1026" type="#_x0000_t75" alt="A screen shot of a tiled wall&#13;&#13;&#10;&#13;&#13;&#10;Description automatically generated" style="position:absolute;margin-left:-2pt;margin-top:19.6pt;width:132.65pt;height:2in;z-index:-25118822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4" o:title="A screen shot of a tiled wall&#13;&#13;&#10;&#13;&#13;&#10;Description automatically generated"/>
                </v:shape>
              </w:pict>
            </w:r>
            <w:r w:rsidR="00235608" w:rsidRPr="008368F2">
              <w:rPr>
                <w:b/>
                <w:bCs/>
                <w:sz w:val="21"/>
                <w:szCs w:val="21"/>
              </w:rPr>
              <w:t>(</w:t>
            </w:r>
            <w:r w:rsidR="00D01A15">
              <w:rPr>
                <w:b/>
                <w:bCs/>
                <w:sz w:val="21"/>
                <w:szCs w:val="21"/>
              </w:rPr>
              <w:t>h</w:t>
            </w:r>
            <w:r w:rsidR="00235608" w:rsidRPr="008368F2">
              <w:rPr>
                <w:b/>
                <w:bCs/>
                <w:sz w:val="21"/>
                <w:szCs w:val="21"/>
              </w:rPr>
              <w:t>)</w:t>
            </w:r>
            <w:r w:rsidR="008368F2" w:rsidRPr="00D543EB">
              <w:rPr>
                <w:sz w:val="21"/>
                <w:szCs w:val="21"/>
              </w:rPr>
              <w:t>Decrease</w:t>
            </w:r>
            <w:r w:rsidR="00235608" w:rsidRPr="00D543EB">
              <w:rPr>
                <w:sz w:val="21"/>
                <w:szCs w:val="21"/>
              </w:rPr>
              <w:t xml:space="preserve"> </w:t>
            </w:r>
            <w:r w:rsidR="008368F2" w:rsidRPr="008368F2">
              <w:rPr>
                <w:sz w:val="22"/>
                <w:szCs w:val="22"/>
              </w:rPr>
              <w:t>3000g</w:t>
            </w:r>
            <w:r w:rsidR="00235608" w:rsidRPr="008368F2">
              <w:rPr>
                <w:sz w:val="22"/>
                <w:szCs w:val="22"/>
              </w:rPr>
              <w:t xml:space="preserve"> by</w:t>
            </w:r>
            <w:r w:rsidR="008368F2">
              <w:rPr>
                <w:sz w:val="22"/>
                <w:szCs w:val="22"/>
              </w:rPr>
              <w:t xml:space="preserve"> </w:t>
            </w:r>
            <w:r w:rsidR="008368F2" w:rsidRPr="008368F2">
              <w:rPr>
                <w:sz w:val="21"/>
                <w:szCs w:val="21"/>
              </w:rPr>
              <w:t>36.5%</w:t>
            </w:r>
          </w:p>
        </w:tc>
      </w:tr>
      <w:bookmarkEnd w:id="7"/>
      <w:bookmarkEnd w:id="8"/>
      <w:bookmarkEnd w:id="9"/>
    </w:tbl>
    <w:p w14:paraId="55CD0A3B" w14:textId="3906FB7F" w:rsidR="00AD796E" w:rsidRDefault="00AD796E" w:rsidP="00E9198C">
      <w:pPr>
        <w:rPr>
          <w:sz w:val="28"/>
          <w:szCs w:val="28"/>
        </w:rPr>
      </w:pPr>
    </w:p>
    <w:p w14:paraId="5BEB0AFB" w14:textId="631122D6" w:rsidR="008368F2" w:rsidRDefault="008368F2" w:rsidP="00E9198C">
      <w:pPr>
        <w:rPr>
          <w:sz w:val="28"/>
          <w:szCs w:val="28"/>
        </w:rPr>
      </w:pPr>
    </w:p>
    <w:p w14:paraId="23725BE9" w14:textId="77777777" w:rsidR="008368F2" w:rsidRDefault="008368F2" w:rsidP="00E9198C">
      <w:pPr>
        <w:rPr>
          <w:sz w:val="28"/>
          <w:szCs w:val="28"/>
        </w:rPr>
      </w:pPr>
    </w:p>
    <w:p w14:paraId="471670D2" w14:textId="2D3E723B" w:rsidR="00037F41" w:rsidRDefault="00581FE6" w:rsidP="00EE2D73">
      <w:pPr>
        <w:spacing w:line="360" w:lineRule="auto"/>
        <w:rPr>
          <w:sz w:val="28"/>
          <w:szCs w:val="28"/>
        </w:rPr>
      </w:pPr>
      <w:r w:rsidRPr="00E56CED">
        <w:rPr>
          <w:b/>
          <w:bCs/>
          <w:u w:val="single"/>
        </w:rPr>
        <w:lastRenderedPageBreak/>
        <w:drawing>
          <wp:anchor distT="0" distB="0" distL="114300" distR="114300" simplePos="0" relativeHeight="252130304" behindDoc="0" locked="0" layoutInCell="1" allowOverlap="1" wp14:anchorId="35F5E559" wp14:editId="7608294E">
            <wp:simplePos x="0" y="0"/>
            <wp:positionH relativeFrom="column">
              <wp:posOffset>-385011</wp:posOffset>
            </wp:positionH>
            <wp:positionV relativeFrom="paragraph">
              <wp:posOffset>356134</wp:posOffset>
            </wp:positionV>
            <wp:extent cx="6457315" cy="1155031"/>
            <wp:effectExtent l="0" t="0" r="0" b="1270"/>
            <wp:wrapNone/>
            <wp:docPr id="13" name="Picture 13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169" cy="11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796E" w:rsidRPr="006C6D00">
        <w:rPr>
          <w:b/>
          <w:bCs/>
          <w:sz w:val="32"/>
          <w:szCs w:val="32"/>
        </w:rPr>
        <w:t>3.</w:t>
      </w:r>
      <w:r w:rsidR="00AD796E" w:rsidRPr="006C6D00">
        <w:rPr>
          <w:sz w:val="32"/>
          <w:szCs w:val="32"/>
        </w:rPr>
        <w:t xml:space="preserve"> </w:t>
      </w:r>
      <w:r w:rsidR="00EE2D73" w:rsidRPr="00EE2D73">
        <w:rPr>
          <w:sz w:val="28"/>
          <w:szCs w:val="28"/>
        </w:rPr>
        <w:t xml:space="preserve">Find the selling price of a piece of furniture marked €850 + </w:t>
      </w:r>
      <w:r w:rsidR="00EE2D73" w:rsidRPr="008368F2">
        <w:rPr>
          <w:b/>
          <w:bCs/>
          <w:sz w:val="28"/>
          <w:szCs w:val="28"/>
        </w:rPr>
        <w:t>VAT</w:t>
      </w:r>
      <w:r w:rsidR="00EE2D73" w:rsidRPr="00EE2D73">
        <w:rPr>
          <w:sz w:val="28"/>
          <w:szCs w:val="28"/>
        </w:rPr>
        <w:t xml:space="preserve"> at 20%</w:t>
      </w:r>
    </w:p>
    <w:p w14:paraId="745643C6" w14:textId="5385F364" w:rsidR="006B2A70" w:rsidRDefault="006B2A70" w:rsidP="00E9198C">
      <w:pPr>
        <w:rPr>
          <w:sz w:val="28"/>
          <w:szCs w:val="28"/>
        </w:rPr>
      </w:pPr>
    </w:p>
    <w:p w14:paraId="54D725B5" w14:textId="1DA97893" w:rsidR="00581FE6" w:rsidRDefault="00581FE6" w:rsidP="00E9198C">
      <w:pPr>
        <w:rPr>
          <w:sz w:val="28"/>
          <w:szCs w:val="28"/>
        </w:rPr>
      </w:pPr>
    </w:p>
    <w:p w14:paraId="09836829" w14:textId="6732FEC3" w:rsidR="00581FE6" w:rsidRDefault="00581FE6" w:rsidP="00E9198C">
      <w:pPr>
        <w:rPr>
          <w:sz w:val="28"/>
          <w:szCs w:val="28"/>
        </w:rPr>
      </w:pPr>
    </w:p>
    <w:p w14:paraId="2A647E4B" w14:textId="765810E0" w:rsidR="00581FE6" w:rsidRDefault="00581FE6" w:rsidP="00E9198C">
      <w:pPr>
        <w:rPr>
          <w:sz w:val="28"/>
          <w:szCs w:val="28"/>
        </w:rPr>
      </w:pPr>
    </w:p>
    <w:p w14:paraId="2B8C69AC" w14:textId="62428E65" w:rsidR="00581FE6" w:rsidRDefault="00581FE6" w:rsidP="00E9198C">
      <w:pPr>
        <w:rPr>
          <w:sz w:val="28"/>
          <w:szCs w:val="28"/>
        </w:rPr>
      </w:pPr>
    </w:p>
    <w:bookmarkEnd w:id="0"/>
    <w:bookmarkEnd w:id="1"/>
    <w:bookmarkEnd w:id="2"/>
    <w:p w14:paraId="22C84380" w14:textId="77D23B38" w:rsidR="00EE2D73" w:rsidRDefault="00EE2D73" w:rsidP="00763C9C">
      <w:pPr>
        <w:tabs>
          <w:tab w:val="left" w:pos="1458"/>
        </w:tabs>
        <w:rPr>
          <w:sz w:val="28"/>
          <w:szCs w:val="28"/>
        </w:rPr>
      </w:pPr>
    </w:p>
    <w:p w14:paraId="5736DC9C" w14:textId="3225807C" w:rsidR="00EE2D73" w:rsidRDefault="00581FE6" w:rsidP="00763C9C">
      <w:pPr>
        <w:tabs>
          <w:tab w:val="left" w:pos="1458"/>
        </w:tabs>
        <w:rPr>
          <w:sz w:val="28"/>
          <w:szCs w:val="28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2132352" behindDoc="0" locked="0" layoutInCell="1" allowOverlap="1" wp14:anchorId="134B6D28" wp14:editId="2465E148">
            <wp:simplePos x="0" y="0"/>
            <wp:positionH relativeFrom="column">
              <wp:posOffset>-335081</wp:posOffset>
            </wp:positionH>
            <wp:positionV relativeFrom="paragraph">
              <wp:posOffset>379162</wp:posOffset>
            </wp:positionV>
            <wp:extent cx="6457809" cy="1318661"/>
            <wp:effectExtent l="0" t="0" r="0" b="2540"/>
            <wp:wrapNone/>
            <wp:docPr id="50" name="Picture 50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809" cy="1318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D73">
        <w:rPr>
          <w:b/>
          <w:bCs/>
          <w:sz w:val="28"/>
          <w:szCs w:val="28"/>
        </w:rPr>
        <w:t xml:space="preserve">4. </w:t>
      </w:r>
      <w:r w:rsidR="00EE2D73">
        <w:rPr>
          <w:sz w:val="28"/>
          <w:szCs w:val="28"/>
        </w:rPr>
        <w:t xml:space="preserve">Find the selling price of an iPhone marked €700 + </w:t>
      </w:r>
      <w:r w:rsidR="00EE2D73" w:rsidRPr="008368F2">
        <w:rPr>
          <w:b/>
          <w:bCs/>
          <w:sz w:val="28"/>
          <w:szCs w:val="28"/>
        </w:rPr>
        <w:t>VAT</w:t>
      </w:r>
      <w:r w:rsidR="00EE2D73">
        <w:rPr>
          <w:sz w:val="28"/>
          <w:szCs w:val="28"/>
        </w:rPr>
        <w:t xml:space="preserve"> at </w:t>
      </w:r>
      <w:bookmarkStart w:id="13" w:name="OLE_LINK13"/>
      <w:bookmarkStart w:id="14" w:name="OLE_LINK14"/>
      <m:oMath>
        <m:r>
          <w:rPr>
            <w:rFonts w:ascii="Cambria Math" w:hAnsi="Cambria Math"/>
            <w:sz w:val="28"/>
            <w:szCs w:val="28"/>
          </w:rPr>
          <m:t>22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%</m:t>
        </m:r>
      </m:oMath>
      <w:bookmarkEnd w:id="13"/>
      <w:bookmarkEnd w:id="14"/>
    </w:p>
    <w:p w14:paraId="63BEE54B" w14:textId="2D6F5CB1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2443C21A" w14:textId="77777777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48F1D586" w14:textId="0FD8996F" w:rsidR="00EE2D73" w:rsidRDefault="00EE2D73" w:rsidP="00763C9C">
      <w:pPr>
        <w:tabs>
          <w:tab w:val="left" w:pos="1458"/>
        </w:tabs>
        <w:rPr>
          <w:sz w:val="28"/>
          <w:szCs w:val="28"/>
        </w:rPr>
      </w:pPr>
    </w:p>
    <w:p w14:paraId="1649FEF2" w14:textId="5B841079" w:rsidR="00EE2D73" w:rsidRDefault="00EE2D73" w:rsidP="00763C9C">
      <w:pPr>
        <w:tabs>
          <w:tab w:val="left" w:pos="1458"/>
        </w:tabs>
        <w:rPr>
          <w:sz w:val="28"/>
          <w:szCs w:val="28"/>
        </w:rPr>
      </w:pPr>
    </w:p>
    <w:p w14:paraId="536B37E9" w14:textId="77777777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390E7348" w14:textId="77777777" w:rsidR="008368F2" w:rsidRDefault="008368F2" w:rsidP="00763C9C">
      <w:pPr>
        <w:tabs>
          <w:tab w:val="left" w:pos="1458"/>
        </w:tabs>
        <w:rPr>
          <w:sz w:val="28"/>
          <w:szCs w:val="28"/>
        </w:rPr>
      </w:pPr>
    </w:p>
    <w:p w14:paraId="07651DED" w14:textId="4D39B795" w:rsidR="00EE2D73" w:rsidRDefault="00EE2D73" w:rsidP="00763C9C">
      <w:pPr>
        <w:tabs>
          <w:tab w:val="left" w:pos="1458"/>
        </w:tabs>
        <w:rPr>
          <w:sz w:val="28"/>
          <w:szCs w:val="28"/>
        </w:rPr>
      </w:pPr>
    </w:p>
    <w:p w14:paraId="3A44A898" w14:textId="38C96E02" w:rsidR="00EE2D73" w:rsidRDefault="00581FE6" w:rsidP="00763C9C">
      <w:pPr>
        <w:tabs>
          <w:tab w:val="left" w:pos="145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EE2D73">
        <w:rPr>
          <w:b/>
          <w:bCs/>
          <w:sz w:val="28"/>
          <w:szCs w:val="28"/>
        </w:rPr>
        <w:t xml:space="preserve">. </w:t>
      </w:r>
      <w:r w:rsidR="00EE2D73">
        <w:rPr>
          <w:sz w:val="28"/>
          <w:szCs w:val="28"/>
        </w:rPr>
        <w:t xml:space="preserve">A Spotify subscription costs €12 per month, + </w:t>
      </w:r>
      <w:r w:rsidR="00EE2D73" w:rsidRPr="00581FE6">
        <w:rPr>
          <w:b/>
          <w:bCs/>
          <w:sz w:val="28"/>
          <w:szCs w:val="28"/>
        </w:rPr>
        <w:t>VAT</w:t>
      </w:r>
      <w:r w:rsidR="00EE2D73">
        <w:rPr>
          <w:sz w:val="28"/>
          <w:szCs w:val="28"/>
        </w:rPr>
        <w:t xml:space="preserve"> at 30%.</w:t>
      </w:r>
    </w:p>
    <w:p w14:paraId="3C4A1E64" w14:textId="3539E3A3" w:rsidR="00EE2D73" w:rsidRDefault="00581FE6" w:rsidP="00763C9C">
      <w:pPr>
        <w:tabs>
          <w:tab w:val="left" w:pos="1458"/>
        </w:tabs>
        <w:rPr>
          <w:sz w:val="28"/>
          <w:szCs w:val="28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2134400" behindDoc="0" locked="0" layoutInCell="1" allowOverlap="1" wp14:anchorId="1541F8E7" wp14:editId="01A86BBD">
            <wp:simplePos x="0" y="0"/>
            <wp:positionH relativeFrom="column">
              <wp:posOffset>-336884</wp:posOffset>
            </wp:positionH>
            <wp:positionV relativeFrom="paragraph">
              <wp:posOffset>187928</wp:posOffset>
            </wp:positionV>
            <wp:extent cx="6457808" cy="1713296"/>
            <wp:effectExtent l="0" t="0" r="0" b="1270"/>
            <wp:wrapNone/>
            <wp:docPr id="51" name="Picture 51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18" cy="1717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D73">
        <w:rPr>
          <w:sz w:val="28"/>
          <w:szCs w:val="28"/>
        </w:rPr>
        <w:t xml:space="preserve">What is the total cost of Spotify for </w:t>
      </w:r>
      <w:r w:rsidR="00EE2D73" w:rsidRPr="008368F2">
        <w:rPr>
          <w:b/>
          <w:bCs/>
          <w:sz w:val="28"/>
          <w:szCs w:val="28"/>
        </w:rPr>
        <w:t>6 months</w:t>
      </w:r>
      <w:r w:rsidR="00EE2D73">
        <w:rPr>
          <w:sz w:val="28"/>
          <w:szCs w:val="28"/>
        </w:rPr>
        <w:t>?</w:t>
      </w:r>
    </w:p>
    <w:p w14:paraId="08DEC3FA" w14:textId="6511120A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5AEE0560" w14:textId="78512011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5B483777" w14:textId="7C84C3D7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0C5A19BA" w14:textId="7799A98B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5D0A2371" w14:textId="77777777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553C6D6A" w14:textId="11FC55AA" w:rsidR="00EE2D73" w:rsidRDefault="00EE2D73" w:rsidP="00763C9C">
      <w:pPr>
        <w:tabs>
          <w:tab w:val="left" w:pos="1458"/>
        </w:tabs>
        <w:rPr>
          <w:sz w:val="28"/>
          <w:szCs w:val="28"/>
        </w:rPr>
      </w:pPr>
    </w:p>
    <w:p w14:paraId="3C4A9038" w14:textId="4F940B2C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2EF2E44A" w14:textId="77777777" w:rsid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345164AE" w14:textId="3F147EA9" w:rsidR="00EE2D73" w:rsidRDefault="00447782" w:rsidP="00763C9C">
      <w:pPr>
        <w:tabs>
          <w:tab w:val="left" w:pos="145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8368F2">
        <w:rPr>
          <w:b/>
          <w:bCs/>
          <w:sz w:val="28"/>
          <w:szCs w:val="28"/>
        </w:rPr>
        <w:t xml:space="preserve">. </w:t>
      </w:r>
      <w:r w:rsidR="008368F2">
        <w:rPr>
          <w:sz w:val="28"/>
          <w:szCs w:val="28"/>
        </w:rPr>
        <w:t xml:space="preserve">A shop is having a </w:t>
      </w:r>
      <w:r w:rsidR="00581FE6">
        <w:rPr>
          <w:b/>
          <w:bCs/>
          <w:sz w:val="28"/>
          <w:szCs w:val="28"/>
        </w:rPr>
        <w:t>SALE</w:t>
      </w:r>
      <w:r w:rsidR="00D57AAE">
        <w:rPr>
          <w:b/>
          <w:bCs/>
          <w:sz w:val="28"/>
          <w:szCs w:val="28"/>
        </w:rPr>
        <w:t xml:space="preserve"> </w:t>
      </w:r>
      <w:r w:rsidR="00D57AAE">
        <w:rPr>
          <w:sz w:val="28"/>
          <w:szCs w:val="28"/>
        </w:rPr>
        <w:t>for Black Friday</w:t>
      </w:r>
      <w:r w:rsidR="008368F2">
        <w:rPr>
          <w:sz w:val="28"/>
          <w:szCs w:val="28"/>
        </w:rPr>
        <w:t xml:space="preserve">, find the </w:t>
      </w:r>
      <w:r w:rsidR="00D57AAE">
        <w:rPr>
          <w:sz w:val="28"/>
          <w:szCs w:val="28"/>
        </w:rPr>
        <w:t>sale</w:t>
      </w:r>
      <w:r w:rsidR="008368F2">
        <w:rPr>
          <w:sz w:val="28"/>
          <w:szCs w:val="28"/>
        </w:rPr>
        <w:t xml:space="preserve"> price of these items:</w:t>
      </w:r>
    </w:p>
    <w:p w14:paraId="075EFFFF" w14:textId="5A658907" w:rsidR="008368F2" w:rsidRPr="00581FE6" w:rsidRDefault="00581FE6" w:rsidP="00763C9C">
      <w:pPr>
        <w:tabs>
          <w:tab w:val="left" w:pos="1458"/>
        </w:tabs>
        <w:rPr>
          <w:sz w:val="28"/>
          <w:szCs w:val="28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2136448" behindDoc="0" locked="0" layoutInCell="1" allowOverlap="1" wp14:anchorId="283A0FA9" wp14:editId="516C2757">
            <wp:simplePos x="0" y="0"/>
            <wp:positionH relativeFrom="column">
              <wp:posOffset>-336884</wp:posOffset>
            </wp:positionH>
            <wp:positionV relativeFrom="paragraph">
              <wp:posOffset>212058</wp:posOffset>
            </wp:positionV>
            <wp:extent cx="6457315" cy="1482290"/>
            <wp:effectExtent l="0" t="0" r="0" b="3810"/>
            <wp:wrapNone/>
            <wp:docPr id="53" name="Picture 53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403" cy="1491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8F2">
        <w:rPr>
          <w:b/>
          <w:bCs/>
          <w:sz w:val="28"/>
          <w:szCs w:val="28"/>
        </w:rPr>
        <w:t xml:space="preserve">(a) </w:t>
      </w:r>
      <w:r w:rsidR="008368F2">
        <w:rPr>
          <w:sz w:val="28"/>
          <w:szCs w:val="28"/>
        </w:rPr>
        <w:t xml:space="preserve">Selfie Stick is normally €20, now with a </w:t>
      </w:r>
      <w:r>
        <w:rPr>
          <w:sz w:val="28"/>
          <w:szCs w:val="28"/>
        </w:rPr>
        <w:t xml:space="preserve">10% </w:t>
      </w:r>
      <w:r w:rsidRPr="00581FE6">
        <w:rPr>
          <w:b/>
          <w:bCs/>
          <w:sz w:val="28"/>
          <w:szCs w:val="28"/>
        </w:rPr>
        <w:t>discount</w:t>
      </w:r>
      <w:r>
        <w:rPr>
          <w:sz w:val="28"/>
          <w:szCs w:val="28"/>
        </w:rPr>
        <w:t>:</w:t>
      </w:r>
    </w:p>
    <w:p w14:paraId="3FECE6FE" w14:textId="1BBA6FF3" w:rsidR="00581FE6" w:rsidRDefault="00581FE6" w:rsidP="00763C9C">
      <w:pPr>
        <w:tabs>
          <w:tab w:val="left" w:pos="1458"/>
        </w:tabs>
        <w:rPr>
          <w:b/>
          <w:bCs/>
          <w:sz w:val="28"/>
          <w:szCs w:val="28"/>
        </w:rPr>
      </w:pPr>
    </w:p>
    <w:p w14:paraId="3DAD301A" w14:textId="06512C37" w:rsidR="00581FE6" w:rsidRDefault="00581FE6" w:rsidP="00763C9C">
      <w:pPr>
        <w:tabs>
          <w:tab w:val="left" w:pos="1458"/>
        </w:tabs>
        <w:rPr>
          <w:b/>
          <w:bCs/>
          <w:sz w:val="28"/>
          <w:szCs w:val="28"/>
        </w:rPr>
      </w:pPr>
    </w:p>
    <w:p w14:paraId="7319E942" w14:textId="44167A6B" w:rsidR="00581FE6" w:rsidRDefault="00581FE6" w:rsidP="00763C9C">
      <w:pPr>
        <w:tabs>
          <w:tab w:val="left" w:pos="1458"/>
        </w:tabs>
        <w:rPr>
          <w:b/>
          <w:bCs/>
          <w:sz w:val="28"/>
          <w:szCs w:val="28"/>
        </w:rPr>
      </w:pPr>
    </w:p>
    <w:p w14:paraId="2D633503" w14:textId="51F57B45" w:rsidR="00581FE6" w:rsidRDefault="00581FE6" w:rsidP="00763C9C">
      <w:pPr>
        <w:tabs>
          <w:tab w:val="left" w:pos="1458"/>
        </w:tabs>
        <w:rPr>
          <w:b/>
          <w:bCs/>
          <w:sz w:val="28"/>
          <w:szCs w:val="28"/>
        </w:rPr>
      </w:pPr>
    </w:p>
    <w:p w14:paraId="5186F556" w14:textId="77777777" w:rsidR="00581FE6" w:rsidRDefault="00581FE6" w:rsidP="00763C9C">
      <w:pPr>
        <w:tabs>
          <w:tab w:val="left" w:pos="1458"/>
        </w:tabs>
        <w:rPr>
          <w:b/>
          <w:bCs/>
          <w:sz w:val="28"/>
          <w:szCs w:val="28"/>
        </w:rPr>
      </w:pPr>
    </w:p>
    <w:p w14:paraId="05ACD84D" w14:textId="15BDAE36" w:rsidR="00581FE6" w:rsidRDefault="00581FE6" w:rsidP="00763C9C">
      <w:pPr>
        <w:tabs>
          <w:tab w:val="left" w:pos="1458"/>
        </w:tabs>
        <w:rPr>
          <w:b/>
          <w:bCs/>
          <w:sz w:val="28"/>
          <w:szCs w:val="28"/>
        </w:rPr>
      </w:pPr>
    </w:p>
    <w:p w14:paraId="28D10BBC" w14:textId="77777777" w:rsidR="00581FE6" w:rsidRDefault="00581FE6" w:rsidP="00763C9C">
      <w:pPr>
        <w:tabs>
          <w:tab w:val="left" w:pos="1458"/>
        </w:tabs>
        <w:rPr>
          <w:b/>
          <w:bCs/>
          <w:sz w:val="28"/>
          <w:szCs w:val="28"/>
        </w:rPr>
      </w:pPr>
    </w:p>
    <w:p w14:paraId="41A9AB29" w14:textId="075FAFFB" w:rsidR="00581FE6" w:rsidRDefault="00581FE6" w:rsidP="00763C9C">
      <w:pPr>
        <w:tabs>
          <w:tab w:val="left" w:pos="1458"/>
        </w:tabs>
        <w:rPr>
          <w:sz w:val="28"/>
          <w:szCs w:val="28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2138496" behindDoc="0" locked="0" layoutInCell="1" allowOverlap="1" wp14:anchorId="26E431D2" wp14:editId="0E5C00A8">
            <wp:simplePos x="0" y="0"/>
            <wp:positionH relativeFrom="column">
              <wp:posOffset>-336884</wp:posOffset>
            </wp:positionH>
            <wp:positionV relativeFrom="paragraph">
              <wp:posOffset>218140</wp:posOffset>
            </wp:positionV>
            <wp:extent cx="6457315" cy="1540042"/>
            <wp:effectExtent l="0" t="0" r="0" b="0"/>
            <wp:wrapNone/>
            <wp:docPr id="54" name="Picture 54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435" cy="1541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(b) </w:t>
      </w:r>
      <w:r>
        <w:rPr>
          <w:sz w:val="28"/>
          <w:szCs w:val="28"/>
        </w:rPr>
        <w:t xml:space="preserve">XBOX is normally €489, now with a </w:t>
      </w:r>
      <m:oMath>
        <m:r>
          <w:rPr>
            <w:rFonts w:ascii="Cambria Math" w:hAnsi="Cambria Math"/>
            <w:sz w:val="28"/>
            <w:szCs w:val="28"/>
          </w:rPr>
          <m:t>15</m:t>
        </m:r>
        <m:r>
          <w:rPr>
            <w:rFonts w:ascii="Cambria Math" w:hAnsi="Cambria Math"/>
            <w:sz w:val="28"/>
            <w:szCs w:val="28"/>
          </w:rPr>
          <m:t>%</m:t>
        </m:r>
      </m:oMath>
      <w:r>
        <w:rPr>
          <w:sz w:val="28"/>
          <w:szCs w:val="28"/>
        </w:rPr>
        <w:t xml:space="preserve"> </w:t>
      </w:r>
      <w:r w:rsidRPr="00581FE6">
        <w:rPr>
          <w:b/>
          <w:bCs/>
          <w:sz w:val="28"/>
          <w:szCs w:val="28"/>
        </w:rPr>
        <w:t>discount</w:t>
      </w:r>
      <w:r>
        <w:rPr>
          <w:sz w:val="28"/>
          <w:szCs w:val="28"/>
        </w:rPr>
        <w:t>:</w:t>
      </w:r>
    </w:p>
    <w:p w14:paraId="2BB3542A" w14:textId="3099625F" w:rsidR="00581FE6" w:rsidRPr="00581FE6" w:rsidRDefault="00581FE6" w:rsidP="00763C9C">
      <w:pPr>
        <w:tabs>
          <w:tab w:val="left" w:pos="1458"/>
        </w:tabs>
        <w:rPr>
          <w:sz w:val="28"/>
          <w:szCs w:val="28"/>
        </w:rPr>
      </w:pPr>
    </w:p>
    <w:p w14:paraId="064A5F54" w14:textId="6E37D754" w:rsidR="00EE2D73" w:rsidRDefault="00EE2D73" w:rsidP="00763C9C">
      <w:pPr>
        <w:tabs>
          <w:tab w:val="left" w:pos="1458"/>
        </w:tabs>
        <w:rPr>
          <w:sz w:val="28"/>
          <w:szCs w:val="28"/>
        </w:rPr>
      </w:pPr>
    </w:p>
    <w:p w14:paraId="7A325211" w14:textId="1DACB965" w:rsidR="008368F2" w:rsidRPr="00EE2D73" w:rsidRDefault="008368F2" w:rsidP="00763C9C">
      <w:pPr>
        <w:tabs>
          <w:tab w:val="left" w:pos="1458"/>
        </w:tabs>
        <w:rPr>
          <w:sz w:val="28"/>
          <w:szCs w:val="28"/>
        </w:rPr>
      </w:pPr>
    </w:p>
    <w:sectPr w:rsidR="008368F2" w:rsidRPr="00EE2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attachedTemplate r:id="rId1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8B8"/>
    <w:rsid w:val="000254FE"/>
    <w:rsid w:val="00037F41"/>
    <w:rsid w:val="00235608"/>
    <w:rsid w:val="00324B70"/>
    <w:rsid w:val="003A3BC0"/>
    <w:rsid w:val="003B26F8"/>
    <w:rsid w:val="00447782"/>
    <w:rsid w:val="00514F55"/>
    <w:rsid w:val="00581FE6"/>
    <w:rsid w:val="00663795"/>
    <w:rsid w:val="0067612E"/>
    <w:rsid w:val="006B2A70"/>
    <w:rsid w:val="006C6D00"/>
    <w:rsid w:val="00763C9C"/>
    <w:rsid w:val="008368F2"/>
    <w:rsid w:val="00846F02"/>
    <w:rsid w:val="008738B8"/>
    <w:rsid w:val="00901D97"/>
    <w:rsid w:val="009A1184"/>
    <w:rsid w:val="00A40198"/>
    <w:rsid w:val="00AD796E"/>
    <w:rsid w:val="00B8505E"/>
    <w:rsid w:val="00C633F8"/>
    <w:rsid w:val="00D01A15"/>
    <w:rsid w:val="00D543EB"/>
    <w:rsid w:val="00D57AAE"/>
    <w:rsid w:val="00DB593B"/>
    <w:rsid w:val="00E22AC2"/>
    <w:rsid w:val="00E342F0"/>
    <w:rsid w:val="00E9198C"/>
    <w:rsid w:val="00EE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2110D4E"/>
  <w15:chartTrackingRefBased/>
  <w15:docId w15:val="{C79A4525-AFA0-C845-9CD4-C6335C90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F41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1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AD79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easta/Library/Group%20Containers/UBF8T346G9.Office/User%20Content.localized/Templates.localized/Na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Name.dotx</Template>
  <TotalTime>30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MAC LIATHAIN, CIAN</cp:lastModifiedBy>
  <cp:revision>9</cp:revision>
  <cp:lastPrinted>2020-11-24T08:28:00Z</cp:lastPrinted>
  <dcterms:created xsi:type="dcterms:W3CDTF">2020-11-24T07:44:00Z</dcterms:created>
  <dcterms:modified xsi:type="dcterms:W3CDTF">2020-11-24T08:28:00Z</dcterms:modified>
</cp:coreProperties>
</file>